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4016A37B" w:rsidRDefault="36A67F24" w:rsidP="00EB216B">
      <w:r>
        <w:t>Table of Contents</w:t>
      </w:r>
    </w:p>
    <w:p w:rsidR="4016A37B" w:rsidRDefault="00EB216B" w:rsidP="5C35BD48">
      <w:hyperlink r:id="rId8">
        <w:r w:rsidR="36A67F24" w:rsidRPr="5C35BD48">
          <w:rPr>
            <w:rStyle w:val="Hyperlink"/>
          </w:rPr>
          <w:t>Section 1: Team details and objectives</w:t>
        </w:r>
        <w:r w:rsidR="4016A37B">
          <w:tab/>
        </w:r>
      </w:hyperlink>
      <w:r w:rsidR="4016A37B">
        <w:tab/>
      </w:r>
      <w:r w:rsidR="4016A37B">
        <w:tab/>
      </w:r>
      <w:r w:rsidR="4016A37B">
        <w:tab/>
      </w:r>
      <w:r w:rsidR="4016A37B">
        <w:tab/>
      </w:r>
      <w:r w:rsidR="4016A37B">
        <w:tab/>
      </w:r>
    </w:p>
    <w:p w:rsidR="4016A37B" w:rsidRDefault="00EB216B" w:rsidP="5C35BD48">
      <w:hyperlink r:id="rId9">
        <w:r w:rsidR="6065D378" w:rsidRPr="5C35BD48">
          <w:rPr>
            <w:rStyle w:val="Hyperlink"/>
          </w:rPr>
          <w:t>Section 2: Problem statement</w:t>
        </w:r>
        <w:r w:rsidR="4016A37B">
          <w:tab/>
        </w:r>
      </w:hyperlink>
      <w:r w:rsidR="4016A37B">
        <w:tab/>
      </w:r>
      <w:r w:rsidR="4016A37B">
        <w:tab/>
      </w:r>
      <w:r w:rsidR="4016A37B">
        <w:tab/>
      </w:r>
      <w:r w:rsidR="4016A37B">
        <w:tab/>
      </w:r>
    </w:p>
    <w:p w:rsidR="4016A37B" w:rsidRDefault="00EB216B" w:rsidP="5C35BD48">
      <w:hyperlink r:id="rId10">
        <w:r w:rsidR="2D18BA1B" w:rsidRPr="5C35BD48">
          <w:rPr>
            <w:rStyle w:val="Hyperlink"/>
          </w:rPr>
          <w:t>Section 3: Weekly journal</w:t>
        </w:r>
      </w:hyperlink>
    </w:p>
    <w:p w:rsidR="4016A37B" w:rsidRDefault="00EB216B" w:rsidP="5C35BD48">
      <w:hyperlink r:id="rId11">
        <w:r w:rsidR="764BF0AF" w:rsidRPr="764BF0AF">
          <w:rPr>
            <w:rStyle w:val="Hyperlink"/>
          </w:rPr>
          <w:t>Section 4: Monthly mentor discussions</w:t>
        </w:r>
      </w:hyperlink>
    </w:p>
    <w:p w:rsidR="764BF0AF" w:rsidRDefault="00EB216B">
      <w:hyperlink r:id="rId12">
        <w:r w:rsidR="764BF0AF" w:rsidRPr="764BF0AF">
          <w:rPr>
            <w:rStyle w:val="Hyperlink"/>
          </w:rPr>
          <w:t>Section 5: Project Summary</w:t>
        </w:r>
      </w:hyperlink>
    </w:p>
    <w:p w:rsidR="4016A37B" w:rsidRDefault="00EB216B" w:rsidP="5C35BD48">
      <w:hyperlink r:id="rId13">
        <w:r w:rsidR="764BF0AF" w:rsidRPr="764BF0AF">
          <w:rPr>
            <w:rStyle w:val="Hyperlink"/>
          </w:rPr>
          <w:t>Section 6: End of project reflections</w:t>
        </w:r>
      </w:hyperlink>
    </w:p>
    <w:p w:rsidR="4016A37B" w:rsidRDefault="4016A37B" w:rsidP="5C35BD48">
      <w:pPr>
        <w:pStyle w:val="Heading2"/>
      </w:pPr>
    </w:p>
    <w:p w:rsidR="4016A37B" w:rsidRDefault="4016A37B" w:rsidP="5C35BD48">
      <w:pPr>
        <w:pStyle w:val="Heading2"/>
      </w:pPr>
    </w:p>
    <w:p w:rsidR="4016A37B" w:rsidRDefault="4016A37B" w:rsidP="5C35BD48">
      <w:r>
        <w:br w:type="page"/>
      </w:r>
    </w:p>
    <w:p w:rsidR="4016A37B" w:rsidRDefault="4016A37B" w:rsidP="5C35BD48">
      <w:pPr>
        <w:pStyle w:val="Heading2"/>
        <w:rPr>
          <w:rFonts w:ascii="Aptos" w:hAnsi="Aptos"/>
          <w:color w:val="000000" w:themeColor="text1"/>
          <w:sz w:val="24"/>
          <w:szCs w:val="24"/>
        </w:rPr>
      </w:pPr>
      <w:bookmarkStart w:id="0" w:name="_Toc2084571525"/>
      <w:bookmarkStart w:id="1" w:name="_Toc1836446755"/>
      <w:r w:rsidRPr="5C35BD48">
        <w:lastRenderedPageBreak/>
        <w:t xml:space="preserve">Section 1: Team </w:t>
      </w:r>
      <w:r w:rsidR="60BA07A8" w:rsidRPr="5C35BD48">
        <w:t>d</w:t>
      </w:r>
      <w:r w:rsidRPr="5C35BD48">
        <w:t xml:space="preserve">etails and </w:t>
      </w:r>
      <w:r w:rsidR="70CDD765" w:rsidRPr="5C35BD48">
        <w:t>o</w:t>
      </w:r>
      <w:r w:rsidRPr="5C35BD48">
        <w:t>bjectives</w:t>
      </w:r>
      <w:bookmarkEnd w:id="0"/>
      <w:bookmarkEnd w:id="1"/>
    </w:p>
    <w:p w:rsidR="0A741C7D" w:rsidRDefault="0A741C7D" w:rsidP="0A741C7D"/>
    <w:p w:rsidR="4016A37B" w:rsidRDefault="4016A37B" w:rsidP="008807D7">
      <w:pPr>
        <w:pStyle w:val="ListParagraph"/>
        <w:numPr>
          <w:ilvl w:val="0"/>
          <w:numId w:val="21"/>
        </w:numPr>
        <w:rPr>
          <w:color w:val="000000" w:themeColor="text1"/>
        </w:rPr>
      </w:pPr>
      <w:r w:rsidRPr="5C35BD48">
        <w:rPr>
          <w:color w:val="000000" w:themeColor="text1"/>
        </w:rPr>
        <w:t>Team Name:</w:t>
      </w:r>
      <w:r w:rsidR="4F0E611E" w:rsidRPr="5C35BD48">
        <w:rPr>
          <w:color w:val="000000" w:themeColor="text1"/>
        </w:rPr>
        <w:t xml:space="preserve"> </w:t>
      </w:r>
      <w:r w:rsidR="00EB216B">
        <w:rPr>
          <w:color w:val="000000" w:themeColor="text1"/>
        </w:rPr>
        <w:t>The Energy Ethos</w:t>
      </w:r>
    </w:p>
    <w:p w:rsidR="0A741C7D" w:rsidRDefault="0A741C7D" w:rsidP="5C35BD48">
      <w:pPr>
        <w:rPr>
          <w:color w:val="000000" w:themeColor="text1"/>
        </w:rPr>
      </w:pPr>
    </w:p>
    <w:p w:rsidR="4016A37B" w:rsidRDefault="4016A37B" w:rsidP="008807D7">
      <w:pPr>
        <w:pStyle w:val="ListParagraph"/>
        <w:numPr>
          <w:ilvl w:val="0"/>
          <w:numId w:val="21"/>
        </w:numPr>
        <w:rPr>
          <w:color w:val="000000" w:themeColor="text1"/>
        </w:rPr>
      </w:pPr>
      <w:r w:rsidRPr="5C35BD48">
        <w:rPr>
          <w:color w:val="000000" w:themeColor="text1"/>
        </w:rPr>
        <w:t>School:</w:t>
      </w:r>
      <w:r w:rsidR="739B0F49" w:rsidRPr="5C35BD48">
        <w:rPr>
          <w:color w:val="000000" w:themeColor="text1"/>
        </w:rPr>
        <w:t xml:space="preserve"> </w:t>
      </w:r>
      <w:r w:rsidR="00EB216B">
        <w:rPr>
          <w:color w:val="000000" w:themeColor="text1"/>
        </w:rPr>
        <w:t>Maharana Mewar Public School</w:t>
      </w:r>
    </w:p>
    <w:p w:rsidR="0A741C7D" w:rsidRDefault="0A741C7D" w:rsidP="5C35BD48">
      <w:pPr>
        <w:rPr>
          <w:color w:val="000000" w:themeColor="text1"/>
        </w:rPr>
      </w:pPr>
    </w:p>
    <w:p w:rsidR="4016A37B" w:rsidRDefault="4016A37B" w:rsidP="008807D7">
      <w:pPr>
        <w:pStyle w:val="ListParagraph"/>
        <w:numPr>
          <w:ilvl w:val="0"/>
          <w:numId w:val="21"/>
        </w:numPr>
        <w:rPr>
          <w:color w:val="000000" w:themeColor="text1"/>
        </w:rPr>
      </w:pPr>
      <w:r w:rsidRPr="5C35BD48">
        <w:rPr>
          <w:color w:val="000000" w:themeColor="text1"/>
        </w:rPr>
        <w:t>Theme</w:t>
      </w:r>
      <w:r w:rsidR="750EC99C" w:rsidRPr="5C35BD48">
        <w:rPr>
          <w:color w:val="000000" w:themeColor="text1"/>
        </w:rPr>
        <w:t xml:space="preserve">: </w:t>
      </w:r>
      <w:r w:rsidR="00EB216B">
        <w:rPr>
          <w:color w:val="000000" w:themeColor="text1"/>
        </w:rPr>
        <w:t>Energy</w:t>
      </w:r>
    </w:p>
    <w:p w:rsidR="0A741C7D" w:rsidRDefault="0A741C7D" w:rsidP="5C35BD48">
      <w:pPr>
        <w:rPr>
          <w:color w:val="000000" w:themeColor="text1"/>
        </w:rPr>
      </w:pPr>
    </w:p>
    <w:p w:rsidR="2FBBA17E" w:rsidRDefault="764BF0AF" w:rsidP="008807D7">
      <w:pPr>
        <w:pStyle w:val="ListParagraph"/>
        <w:numPr>
          <w:ilvl w:val="0"/>
          <w:numId w:val="21"/>
        </w:numPr>
        <w:rPr>
          <w:color w:val="000000" w:themeColor="text1"/>
        </w:rPr>
      </w:pPr>
      <w:r w:rsidRPr="764BF0AF">
        <w:rPr>
          <w:color w:val="000000" w:themeColor="text1"/>
        </w:rPr>
        <w:t xml:space="preserve">Individual Reflection: "What change do you hope to create through this project—and how do you hope to grow as a </w:t>
      </w:r>
      <w:r w:rsidR="00EB216B" w:rsidRPr="764BF0AF">
        <w:rPr>
          <w:color w:val="000000" w:themeColor="text1"/>
        </w:rPr>
        <w:t>change maker</w:t>
      </w:r>
      <w:r w:rsidRPr="764BF0AF">
        <w:rPr>
          <w:color w:val="000000" w:themeColor="text1"/>
        </w:rPr>
        <w:t xml:space="preserve">?" </w:t>
      </w:r>
    </w:p>
    <w:p w:rsidR="2FBBA17E" w:rsidRDefault="764BF0AF" w:rsidP="764BF0AF">
      <w:pPr>
        <w:pStyle w:val="ListParagraph"/>
        <w:rPr>
          <w:color w:val="000000" w:themeColor="text1"/>
          <w:highlight w:val="lightGray"/>
        </w:rPr>
      </w:pPr>
      <w:r w:rsidRPr="764BF0AF">
        <w:rPr>
          <w:color w:val="000000" w:themeColor="text1"/>
          <w:highlight w:val="lightGray"/>
        </w:rPr>
        <w:t>(1 sentence each, 30 words each)</w:t>
      </w:r>
    </w:p>
    <w:p w:rsidR="2FBBA17E" w:rsidRDefault="764BF0AF" w:rsidP="764BF0AF">
      <w:pPr>
        <w:pStyle w:val="ListParagraph"/>
        <w:ind w:hanging="360"/>
        <w:rPr>
          <w:color w:val="000000" w:themeColor="text1"/>
        </w:rPr>
      </w:pPr>
      <w:r w:rsidRPr="764BF0AF">
        <w:rPr>
          <w:color w:val="000000" w:themeColor="text1"/>
        </w:rPr>
        <w:t xml:space="preserve">       (We invite each of you to reflect individually on the above question and set your own intentions. Revisit this upon completion of the project in November)</w:t>
      </w:r>
    </w:p>
    <w:p w:rsidR="00EB216B" w:rsidRDefault="00EB216B" w:rsidP="764BF0AF">
      <w:pPr>
        <w:pStyle w:val="ListParagraph"/>
        <w:ind w:hanging="360"/>
        <w:rPr>
          <w:color w:val="000000" w:themeColor="text1"/>
        </w:rPr>
      </w:pPr>
    </w:p>
    <w:p w:rsidR="5003D9E0" w:rsidRDefault="764BF0AF" w:rsidP="008807D7">
      <w:pPr>
        <w:pStyle w:val="ListParagraph"/>
        <w:numPr>
          <w:ilvl w:val="0"/>
          <w:numId w:val="17"/>
        </w:numPr>
        <w:rPr>
          <w:color w:val="000000" w:themeColor="text1"/>
        </w:rPr>
      </w:pPr>
      <w:r w:rsidRPr="764BF0AF">
        <w:rPr>
          <w:color w:val="000000" w:themeColor="text1"/>
        </w:rPr>
        <w:t>Member 1 name &amp; response</w:t>
      </w:r>
      <w:r w:rsidR="00EB216B">
        <w:rPr>
          <w:color w:val="000000" w:themeColor="text1"/>
        </w:rPr>
        <w:t xml:space="preserve">: Taha Husain; I hope </w:t>
      </w:r>
      <w:proofErr w:type="gramStart"/>
      <w:r w:rsidR="00EB216B">
        <w:rPr>
          <w:color w:val="000000" w:themeColor="text1"/>
        </w:rPr>
        <w:t>to finally be</w:t>
      </w:r>
      <w:proofErr w:type="gramEnd"/>
      <w:r w:rsidR="00EB216B">
        <w:rPr>
          <w:color w:val="000000" w:themeColor="text1"/>
        </w:rPr>
        <w:t xml:space="preserve"> able to provide some tangible value to our civilization. I would hope to learn more about Research and Problem Management through this Process</w:t>
      </w:r>
    </w:p>
    <w:p w:rsidR="764BF0AF" w:rsidRDefault="764BF0AF" w:rsidP="764BF0AF">
      <w:pPr>
        <w:pStyle w:val="ListParagraph"/>
        <w:rPr>
          <w:color w:val="000000" w:themeColor="text1"/>
        </w:rPr>
      </w:pPr>
    </w:p>
    <w:p w:rsidR="764BF0AF" w:rsidRDefault="764BF0AF" w:rsidP="764BF0AF">
      <w:pPr>
        <w:pStyle w:val="ListParagraph"/>
        <w:rPr>
          <w:color w:val="000000" w:themeColor="text1"/>
        </w:rPr>
      </w:pPr>
    </w:p>
    <w:p w:rsidR="764BF0AF" w:rsidRDefault="764BF0AF" w:rsidP="764BF0AF">
      <w:pPr>
        <w:pStyle w:val="ListParagraph"/>
        <w:rPr>
          <w:color w:val="000000" w:themeColor="text1"/>
        </w:rPr>
      </w:pPr>
    </w:p>
    <w:p w:rsidR="764BF0AF" w:rsidRDefault="764BF0AF" w:rsidP="764BF0AF">
      <w:pPr>
        <w:pStyle w:val="ListParagraph"/>
        <w:rPr>
          <w:color w:val="000000" w:themeColor="text1"/>
        </w:rPr>
      </w:pPr>
    </w:p>
    <w:p w:rsidR="764BF0AF" w:rsidRDefault="764BF0AF" w:rsidP="008807D7">
      <w:pPr>
        <w:pStyle w:val="ListParagraph"/>
        <w:numPr>
          <w:ilvl w:val="0"/>
          <w:numId w:val="17"/>
        </w:numPr>
        <w:rPr>
          <w:color w:val="000000" w:themeColor="text1"/>
        </w:rPr>
      </w:pPr>
      <w:proofErr w:type="gramStart"/>
      <w:r w:rsidRPr="764BF0AF">
        <w:rPr>
          <w:color w:val="000000" w:themeColor="text1"/>
        </w:rPr>
        <w:t>Member 2 name &amp; response</w:t>
      </w:r>
      <w:r w:rsidR="00EB216B">
        <w:rPr>
          <w:color w:val="000000" w:themeColor="text1"/>
        </w:rPr>
        <w:t>:</w:t>
      </w:r>
      <w:r w:rsidR="00B8103F">
        <w:rPr>
          <w:color w:val="000000" w:themeColor="text1"/>
        </w:rPr>
        <w:t xml:space="preserve"> Maria </w:t>
      </w:r>
      <w:proofErr w:type="spellStart"/>
      <w:r w:rsidR="00B8103F">
        <w:rPr>
          <w:color w:val="000000" w:themeColor="text1"/>
        </w:rPr>
        <w:t>Anis</w:t>
      </w:r>
      <w:proofErr w:type="spellEnd"/>
      <w:r w:rsidR="00B8103F">
        <w:rPr>
          <w:color w:val="000000" w:themeColor="text1"/>
        </w:rPr>
        <w:t xml:space="preserve"> </w:t>
      </w:r>
      <w:proofErr w:type="spellStart"/>
      <w:r w:rsidR="00B8103F">
        <w:rPr>
          <w:color w:val="000000" w:themeColor="text1"/>
        </w:rPr>
        <w:t>Hussain</w:t>
      </w:r>
      <w:proofErr w:type="spellEnd"/>
      <w:r w:rsidR="00B8103F">
        <w:rPr>
          <w:color w:val="000000" w:themeColor="text1"/>
        </w:rPr>
        <w:t xml:space="preserve">; </w:t>
      </w:r>
      <w:r w:rsidR="00B8103F" w:rsidRPr="00B8103F">
        <w:rPr>
          <w:color w:val="000000" w:themeColor="text1"/>
        </w:rPr>
        <w:t xml:space="preserve">The </w:t>
      </w:r>
      <w:proofErr w:type="spellStart"/>
      <w:r w:rsidR="00B8103F" w:rsidRPr="00B8103F">
        <w:rPr>
          <w:color w:val="000000" w:themeColor="text1"/>
        </w:rPr>
        <w:t>ThermaVault</w:t>
      </w:r>
      <w:proofErr w:type="spellEnd"/>
      <w:r w:rsidR="00B8103F" w:rsidRPr="00B8103F">
        <w:rPr>
          <w:color w:val="000000" w:themeColor="text1"/>
        </w:rPr>
        <w:t xml:space="preserve"> project can bring about a significant change in the lives of people living in harsh climates or areas with limited infrastructure.</w:t>
      </w:r>
      <w:proofErr w:type="gramEnd"/>
      <w:r w:rsidR="00B8103F" w:rsidRPr="00B8103F">
        <w:rPr>
          <w:color w:val="000000" w:themeColor="text1"/>
        </w:rPr>
        <w:t xml:space="preserve"> By providing a portable, user-friendly, and sustainable solution for temperature control and electricity generation, we can improve health outcomes, reduce energy poverty, and promote economic development.</w:t>
      </w:r>
    </w:p>
    <w:p w:rsidR="764BF0AF" w:rsidRDefault="764BF0AF" w:rsidP="764BF0AF">
      <w:pPr>
        <w:rPr>
          <w:color w:val="000000" w:themeColor="text1"/>
        </w:rPr>
      </w:pPr>
    </w:p>
    <w:p w:rsidR="764BF0AF" w:rsidRDefault="764BF0AF" w:rsidP="764BF0AF">
      <w:pPr>
        <w:rPr>
          <w:color w:val="000000" w:themeColor="text1"/>
        </w:rPr>
      </w:pPr>
    </w:p>
    <w:p w:rsidR="764BF0AF" w:rsidRDefault="764BF0AF" w:rsidP="764BF0AF">
      <w:pPr>
        <w:rPr>
          <w:color w:val="000000" w:themeColor="text1"/>
        </w:rPr>
      </w:pPr>
    </w:p>
    <w:p w:rsidR="00B8103F" w:rsidRDefault="00B8103F" w:rsidP="764BF0AF">
      <w:pPr>
        <w:rPr>
          <w:color w:val="000000" w:themeColor="text1"/>
        </w:rPr>
      </w:pPr>
    </w:p>
    <w:p w:rsidR="00B8103F" w:rsidRDefault="00B8103F" w:rsidP="764BF0AF">
      <w:pPr>
        <w:rPr>
          <w:color w:val="000000" w:themeColor="text1"/>
        </w:rPr>
      </w:pPr>
    </w:p>
    <w:p w:rsidR="00B8103F" w:rsidRDefault="00EB216B" w:rsidP="008807D7">
      <w:pPr>
        <w:pStyle w:val="ListParagraph"/>
        <w:numPr>
          <w:ilvl w:val="0"/>
          <w:numId w:val="17"/>
        </w:numPr>
        <w:rPr>
          <w:color w:val="000000" w:themeColor="text1"/>
        </w:rPr>
      </w:pPr>
      <w:r>
        <w:rPr>
          <w:color w:val="000000" w:themeColor="text1"/>
        </w:rPr>
        <w:lastRenderedPageBreak/>
        <w:t>Member 3 name &amp; response:</w:t>
      </w:r>
      <w:r w:rsidR="00B8103F">
        <w:rPr>
          <w:color w:val="000000" w:themeColor="text1"/>
        </w:rPr>
        <w:t xml:space="preserve"> </w:t>
      </w:r>
      <w:proofErr w:type="spellStart"/>
      <w:r w:rsidR="00B8103F">
        <w:rPr>
          <w:color w:val="000000" w:themeColor="text1"/>
        </w:rPr>
        <w:t>Jayal</w:t>
      </w:r>
      <w:proofErr w:type="spellEnd"/>
      <w:r w:rsidR="00B8103F">
        <w:rPr>
          <w:color w:val="000000" w:themeColor="text1"/>
        </w:rPr>
        <w:t xml:space="preserve"> Jain; </w:t>
      </w:r>
      <w:proofErr w:type="gramStart"/>
      <w:r w:rsidR="00B8103F" w:rsidRPr="00B8103F">
        <w:rPr>
          <w:color w:val="000000" w:themeColor="text1"/>
        </w:rPr>
        <w:t>From</w:t>
      </w:r>
      <w:proofErr w:type="gramEnd"/>
      <w:r w:rsidR="00B8103F" w:rsidRPr="00B8103F">
        <w:rPr>
          <w:color w:val="000000" w:themeColor="text1"/>
        </w:rPr>
        <w:t xml:space="preserve"> this project we will be able to help people mostly from rural areas and places where electricity is not working properly. This project can help in many hospitals to keep some </w:t>
      </w:r>
      <w:proofErr w:type="gramStart"/>
      <w:r w:rsidR="00B8103F" w:rsidRPr="00B8103F">
        <w:rPr>
          <w:color w:val="000000" w:themeColor="text1"/>
        </w:rPr>
        <w:t>medicines which</w:t>
      </w:r>
      <w:proofErr w:type="gramEnd"/>
      <w:r w:rsidR="00B8103F" w:rsidRPr="00B8103F">
        <w:rPr>
          <w:color w:val="000000" w:themeColor="text1"/>
        </w:rPr>
        <w:t xml:space="preserve"> only needs to be preserved in a freezer.</w:t>
      </w:r>
    </w:p>
    <w:p w:rsidR="00B8103F" w:rsidRPr="00B8103F" w:rsidRDefault="00B8103F" w:rsidP="00B8103F">
      <w:pPr>
        <w:ind w:left="720"/>
        <w:rPr>
          <w:color w:val="000000" w:themeColor="text1"/>
        </w:rPr>
      </w:pPr>
      <w:r w:rsidRPr="00B8103F">
        <w:rPr>
          <w:color w:val="000000" w:themeColor="text1"/>
        </w:rPr>
        <w:t xml:space="preserve">As it will also be budget </w:t>
      </w:r>
      <w:proofErr w:type="gramStart"/>
      <w:r w:rsidRPr="00B8103F">
        <w:rPr>
          <w:color w:val="000000" w:themeColor="text1"/>
        </w:rPr>
        <w:t>friendly</w:t>
      </w:r>
      <w:proofErr w:type="gramEnd"/>
      <w:r w:rsidRPr="00B8103F">
        <w:rPr>
          <w:color w:val="000000" w:themeColor="text1"/>
        </w:rPr>
        <w:t xml:space="preserve"> it can be used by anyone as it will also be simple to assemble.</w:t>
      </w:r>
    </w:p>
    <w:p w:rsidR="764BF0AF" w:rsidRPr="00B8103F" w:rsidRDefault="00B8103F" w:rsidP="00B8103F">
      <w:pPr>
        <w:ind w:firstLine="720"/>
        <w:rPr>
          <w:color w:val="000000" w:themeColor="text1"/>
        </w:rPr>
      </w:pPr>
      <w:r w:rsidRPr="00B8103F">
        <w:rPr>
          <w:color w:val="000000" w:themeColor="text1"/>
        </w:rPr>
        <w:t>We can also create different sizes of this project from portable to giant.</w:t>
      </w:r>
    </w:p>
    <w:p w:rsidR="764BF0AF" w:rsidRDefault="764BF0AF" w:rsidP="764BF0AF">
      <w:pPr>
        <w:rPr>
          <w:color w:val="000000" w:themeColor="text1"/>
        </w:rPr>
      </w:pPr>
    </w:p>
    <w:p w:rsidR="764BF0AF" w:rsidRDefault="764BF0AF" w:rsidP="764BF0AF">
      <w:pPr>
        <w:rPr>
          <w:color w:val="000000" w:themeColor="text1"/>
        </w:rPr>
      </w:pPr>
    </w:p>
    <w:p w:rsidR="764BF0AF" w:rsidRDefault="764BF0AF" w:rsidP="008807D7">
      <w:pPr>
        <w:pStyle w:val="ListParagraph"/>
        <w:numPr>
          <w:ilvl w:val="0"/>
          <w:numId w:val="17"/>
        </w:numPr>
        <w:rPr>
          <w:color w:val="000000" w:themeColor="text1"/>
        </w:rPr>
      </w:pPr>
      <w:r w:rsidRPr="764BF0AF">
        <w:rPr>
          <w:color w:val="000000" w:themeColor="text1"/>
        </w:rPr>
        <w:t>Member 4 name &amp; response</w:t>
      </w:r>
      <w:r w:rsidR="00EB216B">
        <w:rPr>
          <w:color w:val="000000" w:themeColor="text1"/>
        </w:rPr>
        <w:t>:</w:t>
      </w:r>
      <w:r w:rsidR="00B8103F">
        <w:rPr>
          <w:color w:val="000000" w:themeColor="text1"/>
        </w:rPr>
        <w:t xml:space="preserve"> </w:t>
      </w:r>
      <w:proofErr w:type="spellStart"/>
      <w:r w:rsidR="00B8103F">
        <w:rPr>
          <w:color w:val="000000" w:themeColor="text1"/>
        </w:rPr>
        <w:t>Neelvardhan</w:t>
      </w:r>
      <w:proofErr w:type="spellEnd"/>
      <w:r w:rsidR="00B8103F">
        <w:rPr>
          <w:color w:val="000000" w:themeColor="text1"/>
        </w:rPr>
        <w:t xml:space="preserve"> </w:t>
      </w:r>
      <w:proofErr w:type="spellStart"/>
      <w:r w:rsidR="00B8103F">
        <w:rPr>
          <w:color w:val="000000" w:themeColor="text1"/>
        </w:rPr>
        <w:t>Purawat</w:t>
      </w:r>
      <w:proofErr w:type="spellEnd"/>
      <w:r w:rsidR="00B8103F">
        <w:rPr>
          <w:color w:val="000000" w:themeColor="text1"/>
        </w:rPr>
        <w:t xml:space="preserve">; </w:t>
      </w:r>
    </w:p>
    <w:p w:rsidR="764BF0AF" w:rsidRDefault="764BF0AF" w:rsidP="764BF0AF">
      <w:pPr>
        <w:rPr>
          <w:color w:val="000000" w:themeColor="text1"/>
        </w:rPr>
      </w:pPr>
    </w:p>
    <w:p w:rsidR="764BF0AF" w:rsidRDefault="764BF0AF" w:rsidP="764BF0AF">
      <w:pPr>
        <w:rPr>
          <w:color w:val="000000" w:themeColor="text1"/>
        </w:rPr>
      </w:pPr>
    </w:p>
    <w:p w:rsidR="764BF0AF" w:rsidRDefault="764BF0AF" w:rsidP="764BF0AF">
      <w:pPr>
        <w:rPr>
          <w:color w:val="000000" w:themeColor="text1"/>
        </w:rPr>
      </w:pPr>
    </w:p>
    <w:p w:rsidR="0A741C7D" w:rsidRDefault="0A741C7D" w:rsidP="00B8103F">
      <w:pPr>
        <w:rPr>
          <w:color w:val="000000" w:themeColor="text1"/>
        </w:rPr>
      </w:pPr>
    </w:p>
    <w:p w:rsidR="5C35BD48" w:rsidRDefault="5C35BD48" w:rsidP="5C35BD48">
      <w:pPr>
        <w:ind w:left="720"/>
        <w:rPr>
          <w:color w:val="000000" w:themeColor="text1"/>
        </w:rPr>
      </w:pPr>
    </w:p>
    <w:p w:rsidR="5C35BD48" w:rsidRDefault="5C35BD48" w:rsidP="5C35BD48">
      <w:pPr>
        <w:ind w:left="720"/>
        <w:rPr>
          <w:color w:val="000000" w:themeColor="text1"/>
        </w:rPr>
      </w:pPr>
    </w:p>
    <w:p w:rsidR="5C35BD48" w:rsidRDefault="5C35BD48" w:rsidP="764BF0AF">
      <w:pPr>
        <w:ind w:left="720"/>
        <w:rPr>
          <w:color w:val="000000" w:themeColor="text1"/>
        </w:rPr>
      </w:pPr>
    </w:p>
    <w:p w:rsidR="5C35BD48" w:rsidRDefault="5C35BD48" w:rsidP="5C35BD48">
      <w:pPr>
        <w:ind w:left="720"/>
        <w:rPr>
          <w:color w:val="000000" w:themeColor="text1"/>
        </w:rPr>
      </w:pPr>
    </w:p>
    <w:p w:rsidR="4016A37B" w:rsidRDefault="764BF0AF" w:rsidP="008807D7">
      <w:pPr>
        <w:pStyle w:val="ListParagraph"/>
        <w:numPr>
          <w:ilvl w:val="0"/>
          <w:numId w:val="21"/>
        </w:numPr>
        <w:rPr>
          <w:color w:val="000000" w:themeColor="text1"/>
        </w:rPr>
      </w:pPr>
      <w:r w:rsidRPr="764BF0AF">
        <w:rPr>
          <w:color w:val="000000" w:themeColor="text1"/>
        </w:rPr>
        <w:t xml:space="preserve">Mentor Name: </w:t>
      </w:r>
      <w:proofErr w:type="spellStart"/>
      <w:r w:rsidR="00B8103F">
        <w:rPr>
          <w:color w:val="000000" w:themeColor="text1"/>
        </w:rPr>
        <w:t>Saurabh</w:t>
      </w:r>
      <w:proofErr w:type="spellEnd"/>
      <w:r w:rsidR="00B8103F">
        <w:rPr>
          <w:color w:val="000000" w:themeColor="text1"/>
        </w:rPr>
        <w:t xml:space="preserve"> </w:t>
      </w:r>
      <w:proofErr w:type="spellStart"/>
      <w:r w:rsidR="00B8103F">
        <w:rPr>
          <w:color w:val="000000" w:themeColor="text1"/>
        </w:rPr>
        <w:t>Vyas</w:t>
      </w:r>
      <w:proofErr w:type="spellEnd"/>
      <w:r w:rsidR="00B8103F">
        <w:rPr>
          <w:color w:val="000000" w:themeColor="text1"/>
        </w:rPr>
        <w:t xml:space="preserve"> and </w:t>
      </w:r>
      <w:bookmarkStart w:id="2" w:name="_GoBack"/>
      <w:bookmarkEnd w:id="2"/>
    </w:p>
    <w:p w:rsidR="764BF0AF" w:rsidRDefault="764BF0AF">
      <w:r>
        <w:br w:type="page"/>
      </w:r>
    </w:p>
    <w:p w:rsidR="6AF1610D" w:rsidRDefault="764BF0AF" w:rsidP="764BF0AF">
      <w:pPr>
        <w:pStyle w:val="Heading2"/>
        <w:rPr>
          <w:rFonts w:ascii="Cambria" w:eastAsia="Cambria" w:hAnsi="Cambria" w:cs="Cambria"/>
          <w:color w:val="000000" w:themeColor="text1"/>
          <w:sz w:val="24"/>
          <w:szCs w:val="24"/>
        </w:rPr>
      </w:pPr>
      <w:bookmarkStart w:id="3" w:name="_Toc1264678684"/>
      <w:bookmarkStart w:id="4" w:name="_Toc310028720"/>
      <w:r w:rsidRPr="764BF0AF">
        <w:lastRenderedPageBreak/>
        <w:t>Section 2: Problem statement</w:t>
      </w:r>
      <w:bookmarkEnd w:id="3"/>
      <w:bookmarkEnd w:id="4"/>
    </w:p>
    <w:p w:rsidR="7EDE9E98" w:rsidRDefault="764BF0AF" w:rsidP="764BF0AF">
      <w:r w:rsidRPr="764BF0AF">
        <w:t xml:space="preserve">Describe the exact problem that you are trying to address through your project. This should be the same (or a condensed version) of your response in the concept note. </w:t>
      </w:r>
    </w:p>
    <w:p w:rsidR="7EDE9E98" w:rsidRDefault="764BF0AF" w:rsidP="764BF0AF">
      <w:pPr>
        <w:rPr>
          <w:i/>
          <w:iCs/>
          <w:highlight w:val="lightGray"/>
        </w:rPr>
      </w:pPr>
      <w:r w:rsidRPr="764BF0AF">
        <w:rPr>
          <w:i/>
          <w:iCs/>
          <w:highlight w:val="lightGray"/>
        </w:rPr>
        <w:t>(2-4 sentences, 200 words)</w:t>
      </w: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pPr>
    </w:p>
    <w:p w:rsidR="0A741C7D" w:rsidRDefault="0A741C7D" w:rsidP="0A741C7D">
      <w:pPr>
        <w:ind w:left="720"/>
        <w:rPr>
          <w:rFonts w:ascii="Aptos" w:hAnsi="Aptos"/>
        </w:rPr>
      </w:pPr>
    </w:p>
    <w:p w:rsidR="0A741C7D" w:rsidRDefault="0A741C7D" w:rsidP="0A741C7D">
      <w:pPr>
        <w:ind w:left="720"/>
        <w:rPr>
          <w:rFonts w:ascii="Aptos" w:hAnsi="Aptos"/>
        </w:rPr>
      </w:pPr>
    </w:p>
    <w:p w:rsidR="0A741C7D" w:rsidRDefault="0A741C7D" w:rsidP="0A741C7D">
      <w:pPr>
        <w:ind w:left="720"/>
        <w:rPr>
          <w:rFonts w:ascii="Aptos" w:hAnsi="Aptos"/>
        </w:rPr>
      </w:pPr>
    </w:p>
    <w:p w:rsidR="0A741C7D" w:rsidRDefault="0A741C7D" w:rsidP="0A741C7D">
      <w:pPr>
        <w:ind w:left="720"/>
        <w:rPr>
          <w:rFonts w:ascii="Aptos" w:hAnsi="Aptos"/>
        </w:rPr>
      </w:pPr>
    </w:p>
    <w:p w:rsidR="6869F993" w:rsidRDefault="764BF0AF" w:rsidP="764BF0AF">
      <w:pPr>
        <w:rPr>
          <w:rFonts w:ascii="Aptos" w:hAnsi="Aptos"/>
          <w:i/>
          <w:iCs/>
        </w:rPr>
      </w:pPr>
      <w:r w:rsidRPr="764BF0AF">
        <w:rPr>
          <w:rFonts w:ascii="Aptos" w:hAnsi="Aptos"/>
          <w:i/>
          <w:iCs/>
        </w:rPr>
        <w:t xml:space="preserve">Your problem statement is your anchor. It defines the challenge you set out to solve and will be the reference point for your entire project. Remember, your final evaluation </w:t>
      </w:r>
      <w:proofErr w:type="gramStart"/>
      <w:r w:rsidRPr="764BF0AF">
        <w:rPr>
          <w:rFonts w:ascii="Aptos" w:hAnsi="Aptos"/>
          <w:i/>
          <w:iCs/>
        </w:rPr>
        <w:t>will be based</w:t>
      </w:r>
      <w:proofErr w:type="gramEnd"/>
      <w:r w:rsidRPr="764BF0AF">
        <w:rPr>
          <w:rFonts w:ascii="Aptos" w:hAnsi="Aptos"/>
          <w:i/>
          <w:iCs/>
        </w:rPr>
        <w:t xml:space="preserve"> on how well your solution addresses this specific problem—not in comparison to other teams. Be clear, focused, and consistent with what you submitted in your concept note.</w:t>
      </w:r>
    </w:p>
    <w:p w:rsidR="0A741C7D" w:rsidRDefault="0A741C7D">
      <w:r>
        <w:br w:type="page"/>
      </w:r>
    </w:p>
    <w:p w:rsidR="5C35BD48" w:rsidRDefault="5C35BD48" w:rsidP="00EB216B"/>
    <w:p w:rsidR="0A741C7D" w:rsidRDefault="00EB216B" w:rsidP="00EB216B">
      <w:pPr>
        <w:pStyle w:val="Heading2"/>
      </w:pPr>
      <w:r>
        <w:t>Section 3: Week 1</w:t>
      </w:r>
      <w:r w:rsidR="764BF0AF" w:rsidRPr="764BF0AF">
        <w:t xml:space="preserve"> journal (25</w:t>
      </w:r>
      <w:r w:rsidR="764BF0AF" w:rsidRPr="764BF0AF">
        <w:rPr>
          <w:vertAlign w:val="superscript"/>
        </w:rPr>
        <w:t>th</w:t>
      </w:r>
      <w:r w:rsidR="764BF0AF" w:rsidRPr="764BF0AF">
        <w:t xml:space="preserve"> August – 31</w:t>
      </w:r>
      <w:r w:rsidR="764BF0AF" w:rsidRPr="764BF0AF">
        <w:rPr>
          <w:vertAlign w:val="superscript"/>
        </w:rPr>
        <w:t>st</w:t>
      </w:r>
      <w:r w:rsidR="764BF0AF" w:rsidRPr="764BF0AF">
        <w:t xml:space="preserve"> August)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12"/>
        </w:numPr>
        <w:rPr>
          <w:b/>
          <w:bCs/>
          <w:sz w:val="24"/>
          <w:szCs w:val="24"/>
        </w:rPr>
      </w:pPr>
      <w:commentRangeStart w:id="5"/>
      <w:commentRangeStart w:id="6"/>
      <w:r w:rsidRPr="764BF0AF">
        <w:t xml:space="preserve">Goal setting: What did you set out to close this week? </w:t>
      </w:r>
      <w:commentRangeEnd w:id="5"/>
      <w:r w:rsidR="0A741C7D">
        <w:commentReference w:id="5"/>
      </w:r>
      <w:commentRangeEnd w:id="6"/>
      <w:r w:rsidR="0A741C7D">
        <w:commentReference w:id="6"/>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12"/>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12"/>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12"/>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2"/>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7"/>
      <w:commentRangeStart w:id="8"/>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7"/>
      <w:r w:rsidR="0A741C7D">
        <w:commentReference w:id="7"/>
      </w:r>
      <w:commentRangeEnd w:id="8"/>
      <w:r w:rsidR="0A741C7D">
        <w:commentReference w:id="8"/>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2"/>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3 journal (1</w:t>
      </w:r>
      <w:r w:rsidRPr="764BF0AF">
        <w:rPr>
          <w:vertAlign w:val="superscript"/>
        </w:rPr>
        <w:t>st</w:t>
      </w:r>
      <w:r w:rsidRPr="764BF0AF">
        <w:t xml:space="preserve"> Sept – 7</w:t>
      </w:r>
      <w:r w:rsidRPr="764BF0AF">
        <w:rPr>
          <w:vertAlign w:val="superscript"/>
        </w:rPr>
        <w:t>th</w:t>
      </w:r>
      <w:r w:rsidRPr="764BF0AF">
        <w:t xml:space="preserve"> Sept)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11"/>
        </w:numPr>
        <w:rPr>
          <w:b/>
          <w:bCs/>
          <w:sz w:val="24"/>
          <w:szCs w:val="24"/>
        </w:rPr>
      </w:pPr>
      <w:commentRangeStart w:id="9"/>
      <w:commentRangeStart w:id="10"/>
      <w:r w:rsidRPr="764BF0AF">
        <w:t xml:space="preserve">Goal setting: What did you set out to close this week? </w:t>
      </w:r>
      <w:commentRangeEnd w:id="9"/>
      <w:r w:rsidR="0A741C7D">
        <w:commentReference w:id="9"/>
      </w:r>
      <w:commentRangeEnd w:id="10"/>
      <w:r w:rsidR="0A741C7D">
        <w:commentReference w:id="10"/>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11"/>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11"/>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11"/>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1"/>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11"/>
      <w:commentRangeStart w:id="12"/>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11"/>
      <w:r w:rsidR="0A741C7D">
        <w:commentReference w:id="11"/>
      </w:r>
      <w:commentRangeEnd w:id="12"/>
      <w:r w:rsidR="0A741C7D">
        <w:commentReference w:id="12"/>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1"/>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4 journal (8</w:t>
      </w:r>
      <w:r w:rsidRPr="764BF0AF">
        <w:rPr>
          <w:vertAlign w:val="superscript"/>
        </w:rPr>
        <w:t>th</w:t>
      </w:r>
      <w:r w:rsidRPr="764BF0AF">
        <w:t xml:space="preserve"> Sept – 14</w:t>
      </w:r>
      <w:r w:rsidRPr="764BF0AF">
        <w:rPr>
          <w:vertAlign w:val="superscript"/>
        </w:rPr>
        <w:t>th</w:t>
      </w:r>
      <w:r w:rsidRPr="764BF0AF">
        <w:t xml:space="preserve"> Sept)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10"/>
        </w:numPr>
        <w:rPr>
          <w:b/>
          <w:bCs/>
          <w:sz w:val="24"/>
          <w:szCs w:val="24"/>
        </w:rPr>
      </w:pPr>
      <w:commentRangeStart w:id="13"/>
      <w:commentRangeStart w:id="14"/>
      <w:r w:rsidRPr="764BF0AF">
        <w:t xml:space="preserve">Goal setting: What did you set out to close this week? </w:t>
      </w:r>
      <w:commentRangeEnd w:id="13"/>
      <w:r w:rsidR="0A741C7D">
        <w:commentReference w:id="13"/>
      </w:r>
      <w:commentRangeEnd w:id="14"/>
      <w:r w:rsidR="0A741C7D">
        <w:commentReference w:id="14"/>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10"/>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10"/>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10"/>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0"/>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15"/>
      <w:commentRangeStart w:id="16"/>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15"/>
      <w:r w:rsidR="0A741C7D">
        <w:commentReference w:id="15"/>
      </w:r>
      <w:commentRangeEnd w:id="16"/>
      <w:r w:rsidR="0A741C7D">
        <w:commentReference w:id="16"/>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10"/>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5 journal (15</w:t>
      </w:r>
      <w:r w:rsidRPr="764BF0AF">
        <w:rPr>
          <w:vertAlign w:val="superscript"/>
        </w:rPr>
        <w:t>th</w:t>
      </w:r>
      <w:r w:rsidRPr="764BF0AF">
        <w:t xml:space="preserve"> Sept – 21</w:t>
      </w:r>
      <w:r w:rsidRPr="764BF0AF">
        <w:rPr>
          <w:vertAlign w:val="superscript"/>
        </w:rPr>
        <w:t>st</w:t>
      </w:r>
      <w:r w:rsidRPr="764BF0AF">
        <w:t xml:space="preserve"> Sept)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9"/>
        </w:numPr>
        <w:rPr>
          <w:b/>
          <w:bCs/>
          <w:sz w:val="24"/>
          <w:szCs w:val="24"/>
        </w:rPr>
      </w:pPr>
      <w:commentRangeStart w:id="17"/>
      <w:commentRangeStart w:id="18"/>
      <w:r w:rsidRPr="764BF0AF">
        <w:t xml:space="preserve">Goal setting: What did you set out to close this week? </w:t>
      </w:r>
      <w:commentRangeEnd w:id="17"/>
      <w:r w:rsidR="0A741C7D">
        <w:commentReference w:id="17"/>
      </w:r>
      <w:commentRangeEnd w:id="18"/>
      <w:r w:rsidR="0A741C7D">
        <w:commentReference w:id="18"/>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9"/>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9"/>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9"/>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9"/>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19"/>
      <w:commentRangeStart w:id="20"/>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19"/>
      <w:r w:rsidR="0A741C7D">
        <w:commentReference w:id="19"/>
      </w:r>
      <w:commentRangeEnd w:id="20"/>
      <w:r w:rsidR="0A741C7D">
        <w:commentReference w:id="20"/>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9"/>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6 journal (22</w:t>
      </w:r>
      <w:r w:rsidRPr="764BF0AF">
        <w:rPr>
          <w:vertAlign w:val="superscript"/>
        </w:rPr>
        <w:t>nd</w:t>
      </w:r>
      <w:r w:rsidRPr="764BF0AF">
        <w:t xml:space="preserve"> Sept – 28</w:t>
      </w:r>
      <w:r w:rsidRPr="764BF0AF">
        <w:rPr>
          <w:vertAlign w:val="superscript"/>
        </w:rPr>
        <w:t>th</w:t>
      </w:r>
      <w:r w:rsidRPr="764BF0AF">
        <w:t xml:space="preserve"> Sept)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8"/>
        </w:numPr>
        <w:rPr>
          <w:b/>
          <w:bCs/>
          <w:sz w:val="24"/>
          <w:szCs w:val="24"/>
        </w:rPr>
      </w:pPr>
      <w:commentRangeStart w:id="21"/>
      <w:commentRangeStart w:id="22"/>
      <w:r w:rsidRPr="764BF0AF">
        <w:t xml:space="preserve">Goal setting: What did you set out to close this week? </w:t>
      </w:r>
      <w:commentRangeEnd w:id="21"/>
      <w:r w:rsidR="0A741C7D">
        <w:commentReference w:id="21"/>
      </w:r>
      <w:commentRangeEnd w:id="22"/>
      <w:r w:rsidR="0A741C7D">
        <w:commentReference w:id="22"/>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8"/>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8"/>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8"/>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8"/>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23"/>
      <w:commentRangeStart w:id="24"/>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23"/>
      <w:r w:rsidR="0A741C7D">
        <w:commentReference w:id="23"/>
      </w:r>
      <w:commentRangeEnd w:id="24"/>
      <w:r w:rsidR="0A741C7D">
        <w:commentReference w:id="24"/>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8"/>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7 journal (29</w:t>
      </w:r>
      <w:r w:rsidRPr="764BF0AF">
        <w:rPr>
          <w:vertAlign w:val="superscript"/>
        </w:rPr>
        <w:t>th</w:t>
      </w:r>
      <w:r w:rsidRPr="764BF0AF">
        <w:t xml:space="preserve"> Sept – 5</w:t>
      </w:r>
      <w:r w:rsidRPr="764BF0AF">
        <w:rPr>
          <w:vertAlign w:val="superscript"/>
        </w:rPr>
        <w:t>th</w:t>
      </w:r>
      <w:r w:rsidRPr="764BF0AF">
        <w:t xml:space="preserve"> Oct)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7"/>
        </w:numPr>
        <w:rPr>
          <w:b/>
          <w:bCs/>
          <w:sz w:val="24"/>
          <w:szCs w:val="24"/>
        </w:rPr>
      </w:pPr>
      <w:commentRangeStart w:id="25"/>
      <w:commentRangeStart w:id="26"/>
      <w:r w:rsidRPr="764BF0AF">
        <w:t xml:space="preserve">Goal setting: What did you set out to close this week? </w:t>
      </w:r>
      <w:commentRangeEnd w:id="25"/>
      <w:r w:rsidR="0A741C7D">
        <w:commentReference w:id="25"/>
      </w:r>
      <w:commentRangeEnd w:id="26"/>
      <w:r w:rsidR="0A741C7D">
        <w:commentReference w:id="26"/>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7"/>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7"/>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7"/>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7"/>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27"/>
      <w:commentRangeStart w:id="28"/>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27"/>
      <w:r w:rsidR="0A741C7D">
        <w:commentReference w:id="27"/>
      </w:r>
      <w:commentRangeEnd w:id="28"/>
      <w:r w:rsidR="0A741C7D">
        <w:commentReference w:id="28"/>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7"/>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8 journal (6</w:t>
      </w:r>
      <w:r w:rsidRPr="764BF0AF">
        <w:rPr>
          <w:vertAlign w:val="superscript"/>
        </w:rPr>
        <w:t>th</w:t>
      </w:r>
      <w:r w:rsidRPr="764BF0AF">
        <w:t xml:space="preserve"> Oct – 12</w:t>
      </w:r>
      <w:r w:rsidRPr="764BF0AF">
        <w:rPr>
          <w:vertAlign w:val="superscript"/>
        </w:rPr>
        <w:t>th</w:t>
      </w:r>
      <w:r w:rsidRPr="764BF0AF">
        <w:t xml:space="preserve"> Oct)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6"/>
        </w:numPr>
        <w:rPr>
          <w:b/>
          <w:bCs/>
          <w:sz w:val="24"/>
          <w:szCs w:val="24"/>
        </w:rPr>
      </w:pPr>
      <w:commentRangeStart w:id="29"/>
      <w:commentRangeStart w:id="30"/>
      <w:r w:rsidRPr="764BF0AF">
        <w:t xml:space="preserve">Goal setting: What did you set out to close this week? </w:t>
      </w:r>
      <w:commentRangeEnd w:id="29"/>
      <w:r w:rsidR="0A741C7D">
        <w:commentReference w:id="29"/>
      </w:r>
      <w:commentRangeEnd w:id="30"/>
      <w:r w:rsidR="0A741C7D">
        <w:commentReference w:id="30"/>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6"/>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6"/>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6"/>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6"/>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31"/>
      <w:commentRangeStart w:id="32"/>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31"/>
      <w:r w:rsidR="0A741C7D">
        <w:commentReference w:id="31"/>
      </w:r>
      <w:commentRangeEnd w:id="32"/>
      <w:r w:rsidR="0A741C7D">
        <w:commentReference w:id="32"/>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6"/>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9 journal (13</w:t>
      </w:r>
      <w:r w:rsidRPr="764BF0AF">
        <w:rPr>
          <w:vertAlign w:val="superscript"/>
        </w:rPr>
        <w:t>th</w:t>
      </w:r>
      <w:r w:rsidRPr="764BF0AF">
        <w:t xml:space="preserve"> Oct – 19</w:t>
      </w:r>
      <w:r w:rsidRPr="764BF0AF">
        <w:rPr>
          <w:vertAlign w:val="superscript"/>
        </w:rPr>
        <w:t>th</w:t>
      </w:r>
      <w:r w:rsidRPr="764BF0AF">
        <w:t xml:space="preserve"> Oct)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5"/>
        </w:numPr>
        <w:rPr>
          <w:b/>
          <w:bCs/>
          <w:sz w:val="24"/>
          <w:szCs w:val="24"/>
        </w:rPr>
      </w:pPr>
      <w:commentRangeStart w:id="33"/>
      <w:commentRangeStart w:id="34"/>
      <w:r w:rsidRPr="764BF0AF">
        <w:t xml:space="preserve">Goal setting: What did you set out to close this week? </w:t>
      </w:r>
      <w:commentRangeEnd w:id="33"/>
      <w:r w:rsidR="0A741C7D">
        <w:commentReference w:id="33"/>
      </w:r>
      <w:commentRangeEnd w:id="34"/>
      <w:r w:rsidR="0A741C7D">
        <w:commentReference w:id="34"/>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5"/>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5"/>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5"/>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5"/>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35"/>
      <w:commentRangeStart w:id="36"/>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35"/>
      <w:r w:rsidR="0A741C7D">
        <w:commentReference w:id="35"/>
      </w:r>
      <w:commentRangeEnd w:id="36"/>
      <w:r w:rsidR="0A741C7D">
        <w:commentReference w:id="36"/>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5"/>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10 journal (20</w:t>
      </w:r>
      <w:r w:rsidRPr="764BF0AF">
        <w:rPr>
          <w:vertAlign w:val="superscript"/>
        </w:rPr>
        <w:t>th</w:t>
      </w:r>
      <w:r w:rsidRPr="764BF0AF">
        <w:t xml:space="preserve"> Oct – 26</w:t>
      </w:r>
      <w:r w:rsidRPr="764BF0AF">
        <w:rPr>
          <w:vertAlign w:val="superscript"/>
        </w:rPr>
        <w:t>th</w:t>
      </w:r>
      <w:r w:rsidRPr="764BF0AF">
        <w:t xml:space="preserve"> Oct)</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764BF0AF" w:rsidP="008807D7">
      <w:pPr>
        <w:pStyle w:val="Heading3"/>
        <w:numPr>
          <w:ilvl w:val="0"/>
          <w:numId w:val="4"/>
        </w:numPr>
        <w:rPr>
          <w:b/>
          <w:bCs/>
          <w:sz w:val="24"/>
          <w:szCs w:val="24"/>
        </w:rPr>
      </w:pPr>
      <w:commentRangeStart w:id="37"/>
      <w:commentRangeStart w:id="38"/>
      <w:r w:rsidRPr="764BF0AF">
        <w:t xml:space="preserve">Goal setting: What did you set out to close this week? </w:t>
      </w:r>
      <w:commentRangeEnd w:id="37"/>
      <w:r w:rsidR="0A741C7D">
        <w:commentReference w:id="37"/>
      </w:r>
      <w:commentRangeEnd w:id="38"/>
      <w:r w:rsidR="0A741C7D">
        <w:commentReference w:id="38"/>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764BF0AF" w:rsidP="008807D7">
      <w:pPr>
        <w:pStyle w:val="Heading3"/>
        <w:numPr>
          <w:ilvl w:val="0"/>
          <w:numId w:val="4"/>
        </w:numPr>
      </w:pPr>
      <w:r w:rsidRPr="764BF0AF">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764BF0AF" w:rsidP="008807D7">
      <w:pPr>
        <w:pStyle w:val="Heading3"/>
        <w:numPr>
          <w:ilvl w:val="0"/>
          <w:numId w:val="4"/>
        </w:numPr>
        <w:spacing w:before="0" w:after="160"/>
      </w:pPr>
      <w:r w:rsidRPr="764BF0AF">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008807D7">
      <w:pPr>
        <w:pStyle w:val="Heading3"/>
        <w:numPr>
          <w:ilvl w:val="0"/>
          <w:numId w:val="4"/>
        </w:numPr>
        <w:rPr>
          <w:sz w:val="24"/>
          <w:szCs w:val="24"/>
        </w:rPr>
      </w:pPr>
      <w:r w:rsidRPr="764BF0AF">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4"/>
        </w:numPr>
        <w:rPr>
          <w:rFonts w:ascii="Aptos" w:hAnsi="Aptos"/>
          <w:sz w:val="24"/>
          <w:szCs w:val="24"/>
        </w:rPr>
      </w:pPr>
      <w:proofErr w:type="gramStart"/>
      <w:r w:rsidRPr="764BF0AF">
        <w:t>Book-keeping</w:t>
      </w:r>
      <w:proofErr w:type="gramEnd"/>
      <w:r w:rsidRPr="764BF0AF">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39"/>
      <w:commentRangeStart w:id="40"/>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39"/>
      <w:r w:rsidR="0A741C7D">
        <w:commentReference w:id="39"/>
      </w:r>
      <w:commentRangeEnd w:id="40"/>
      <w:r w:rsidR="0A741C7D">
        <w:commentReference w:id="40"/>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008807D7">
      <w:pPr>
        <w:pStyle w:val="Heading3"/>
        <w:numPr>
          <w:ilvl w:val="0"/>
          <w:numId w:val="4"/>
        </w:numPr>
        <w:rPr>
          <w:rFonts w:ascii="Aptos" w:hAnsi="Aptos"/>
          <w:sz w:val="24"/>
          <w:szCs w:val="24"/>
        </w:rPr>
      </w:pPr>
      <w:r w:rsidRPr="764BF0AF">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11 journal (27</w:t>
      </w:r>
      <w:r w:rsidRPr="764BF0AF">
        <w:rPr>
          <w:vertAlign w:val="superscript"/>
        </w:rPr>
        <w:t>th</w:t>
      </w:r>
      <w:r w:rsidRPr="764BF0AF">
        <w:t xml:space="preserve"> Oct – 2</w:t>
      </w:r>
      <w:r w:rsidRPr="764BF0AF">
        <w:rPr>
          <w:vertAlign w:val="superscript"/>
        </w:rPr>
        <w:t>nd</w:t>
      </w:r>
      <w:r w:rsidRPr="764BF0AF">
        <w:t xml:space="preserve"> Nov)</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6CA0CB91" w:rsidP="008807D7">
      <w:pPr>
        <w:pStyle w:val="Heading3"/>
        <w:numPr>
          <w:ilvl w:val="0"/>
          <w:numId w:val="3"/>
        </w:numPr>
        <w:rPr>
          <w:b/>
          <w:bCs/>
          <w:sz w:val="24"/>
          <w:szCs w:val="24"/>
        </w:rPr>
      </w:pPr>
      <w:commentRangeStart w:id="41"/>
      <w:commentRangeStart w:id="42"/>
      <w:r w:rsidRPr="4BA7F9E8">
        <w:t xml:space="preserve">Goal setting: What did you set out to close this week? </w:t>
      </w:r>
      <w:commentRangeEnd w:id="41"/>
      <w:r w:rsidR="0A741C7D">
        <w:commentReference w:id="41"/>
      </w:r>
      <w:commentRangeEnd w:id="42"/>
      <w:r w:rsidR="0A741C7D">
        <w:commentReference w:id="42"/>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6CA0CB91" w:rsidP="008807D7">
      <w:pPr>
        <w:pStyle w:val="Heading3"/>
        <w:numPr>
          <w:ilvl w:val="0"/>
          <w:numId w:val="3"/>
        </w:numPr>
      </w:pPr>
      <w:r w:rsidRPr="4BA7F9E8">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6CA0CB91" w:rsidP="008807D7">
      <w:pPr>
        <w:pStyle w:val="Heading3"/>
        <w:numPr>
          <w:ilvl w:val="0"/>
          <w:numId w:val="3"/>
        </w:numPr>
        <w:spacing w:before="0" w:after="160"/>
      </w:pPr>
      <w:r w:rsidRPr="4BA7F9E8">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6CA0CB91" w:rsidP="008807D7">
      <w:pPr>
        <w:pStyle w:val="Heading3"/>
        <w:numPr>
          <w:ilvl w:val="0"/>
          <w:numId w:val="3"/>
        </w:numPr>
        <w:rPr>
          <w:sz w:val="24"/>
          <w:szCs w:val="24"/>
        </w:rPr>
      </w:pPr>
      <w:r w:rsidRPr="4BA7F9E8">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3"/>
        </w:numPr>
        <w:rPr>
          <w:rFonts w:ascii="Aptos" w:hAnsi="Aptos"/>
          <w:sz w:val="24"/>
          <w:szCs w:val="24"/>
        </w:rPr>
      </w:pPr>
      <w:proofErr w:type="gramStart"/>
      <w:r w:rsidRPr="4BA7F9E8">
        <w:t>Book-keeping</w:t>
      </w:r>
      <w:proofErr w:type="gramEnd"/>
      <w:r w:rsidRPr="4BA7F9E8">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43"/>
      <w:commentRangeStart w:id="44"/>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43"/>
      <w:r w:rsidR="0A741C7D">
        <w:commentReference w:id="43"/>
      </w:r>
      <w:commentRangeEnd w:id="44"/>
      <w:r w:rsidR="0A741C7D">
        <w:commentReference w:id="44"/>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3"/>
        </w:numPr>
        <w:rPr>
          <w:rFonts w:ascii="Aptos" w:hAnsi="Aptos"/>
          <w:sz w:val="24"/>
          <w:szCs w:val="24"/>
        </w:rPr>
      </w:pPr>
      <w:r w:rsidRPr="4BA7F9E8">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764BF0AF" w:rsidP="764BF0AF">
      <w:pPr>
        <w:ind w:left="720"/>
        <w:rPr>
          <w:rFonts w:ascii="Aptos" w:hAnsi="Aptos"/>
          <w:highlight w:val="yellow"/>
        </w:rPr>
      </w:pPr>
      <w:r w:rsidRPr="764BF0AF">
        <w:rPr>
          <w:rFonts w:ascii="Aptos" w:hAnsi="Aptos"/>
          <w:b/>
          <w:bCs/>
          <w:highlight w:val="yellow"/>
        </w:rPr>
        <w:t>NOTE:</w:t>
      </w:r>
      <w:r w:rsidRPr="764BF0AF">
        <w:rPr>
          <w:rFonts w:ascii="Aptos" w:hAnsi="Aptos"/>
          <w:highlight w:val="yellow"/>
        </w:rPr>
        <w:t xml:space="preserve"> Please submit this journal to the </w:t>
      </w:r>
      <w:proofErr w:type="spellStart"/>
      <w:r w:rsidRPr="764BF0AF">
        <w:rPr>
          <w:rFonts w:ascii="Aptos" w:hAnsi="Aptos"/>
          <w:highlight w:val="yellow"/>
        </w:rPr>
        <w:t>organising</w:t>
      </w:r>
      <w:proofErr w:type="spellEnd"/>
      <w:r w:rsidRPr="764BF0AF">
        <w:rPr>
          <w:rFonts w:ascii="Aptos" w:hAnsi="Aptos"/>
          <w:highlight w:val="yellow"/>
        </w:rPr>
        <w:t xml:space="preserve"> team by the end of this week.</w:t>
      </w:r>
      <w:r w:rsidR="0A741C7D">
        <w:br/>
      </w:r>
      <w:r w:rsidRPr="764BF0AF">
        <w:rPr>
          <w:rFonts w:ascii="Aptos" w:hAnsi="Aptos"/>
          <w:highlight w:val="yellow"/>
        </w:rPr>
        <w:t xml:space="preserve">Email it to </w:t>
      </w:r>
      <w:hyperlink r:id="rId15">
        <w:r w:rsidRPr="764BF0AF">
          <w:rPr>
            <w:rStyle w:val="Hyperlink"/>
            <w:rFonts w:ascii="Aptos" w:hAnsi="Aptos"/>
            <w:b/>
            <w:bCs/>
            <w:highlight w:val="yellow"/>
          </w:rPr>
          <w:t>youth@myclimateaction.in</w:t>
        </w:r>
      </w:hyperlink>
      <w:r w:rsidRPr="764BF0AF">
        <w:rPr>
          <w:rFonts w:ascii="Aptos" w:hAnsi="Aptos"/>
          <w:highlight w:val="yellow"/>
        </w:rPr>
        <w:t>.</w:t>
      </w:r>
      <w:r w:rsidR="0A741C7D">
        <w:br/>
      </w:r>
      <w:r w:rsidRPr="764BF0AF">
        <w:rPr>
          <w:rFonts w:ascii="Aptos" w:hAnsi="Aptos"/>
          <w:highlight w:val="yellow"/>
        </w:rPr>
        <w:t>If not submitted on time, judges may not be able to review your project journey thoroughly, which could affect your final score.</w:t>
      </w: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12 journal (3</w:t>
      </w:r>
      <w:r w:rsidRPr="764BF0AF">
        <w:rPr>
          <w:vertAlign w:val="superscript"/>
        </w:rPr>
        <w:t>rd</w:t>
      </w:r>
      <w:r w:rsidRPr="764BF0AF">
        <w:t xml:space="preserve"> Nov – 9</w:t>
      </w:r>
      <w:r w:rsidRPr="764BF0AF">
        <w:rPr>
          <w:vertAlign w:val="superscript"/>
        </w:rPr>
        <w:t>th</w:t>
      </w:r>
      <w:r w:rsidRPr="764BF0AF">
        <w:t xml:space="preserve"> Nov)</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6CA0CB91" w:rsidP="008807D7">
      <w:pPr>
        <w:pStyle w:val="Heading3"/>
        <w:numPr>
          <w:ilvl w:val="0"/>
          <w:numId w:val="2"/>
        </w:numPr>
        <w:rPr>
          <w:b/>
          <w:bCs/>
          <w:sz w:val="24"/>
          <w:szCs w:val="24"/>
        </w:rPr>
      </w:pPr>
      <w:commentRangeStart w:id="45"/>
      <w:commentRangeStart w:id="46"/>
      <w:r w:rsidRPr="4BA7F9E8">
        <w:t xml:space="preserve">Goal setting: What did you set out to close this week? </w:t>
      </w:r>
      <w:commentRangeEnd w:id="45"/>
      <w:r w:rsidR="0A741C7D">
        <w:commentReference w:id="45"/>
      </w:r>
      <w:commentRangeEnd w:id="46"/>
      <w:r w:rsidR="0A741C7D">
        <w:commentReference w:id="46"/>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6CA0CB91" w:rsidP="008807D7">
      <w:pPr>
        <w:pStyle w:val="Heading3"/>
        <w:numPr>
          <w:ilvl w:val="0"/>
          <w:numId w:val="2"/>
        </w:numPr>
      </w:pPr>
      <w:r w:rsidRPr="4BA7F9E8">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6CA0CB91" w:rsidP="008807D7">
      <w:pPr>
        <w:pStyle w:val="Heading3"/>
        <w:numPr>
          <w:ilvl w:val="0"/>
          <w:numId w:val="2"/>
        </w:numPr>
        <w:spacing w:before="0" w:after="160"/>
      </w:pPr>
      <w:r w:rsidRPr="4BA7F9E8">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6CA0CB91" w:rsidP="008807D7">
      <w:pPr>
        <w:pStyle w:val="Heading3"/>
        <w:numPr>
          <w:ilvl w:val="0"/>
          <w:numId w:val="2"/>
        </w:numPr>
        <w:rPr>
          <w:sz w:val="24"/>
          <w:szCs w:val="24"/>
        </w:rPr>
      </w:pPr>
      <w:r w:rsidRPr="4BA7F9E8">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2"/>
        </w:numPr>
        <w:rPr>
          <w:rFonts w:ascii="Aptos" w:hAnsi="Aptos"/>
          <w:sz w:val="24"/>
          <w:szCs w:val="24"/>
        </w:rPr>
      </w:pPr>
      <w:proofErr w:type="gramStart"/>
      <w:r w:rsidRPr="4BA7F9E8">
        <w:t>Book-keeping</w:t>
      </w:r>
      <w:proofErr w:type="gramEnd"/>
      <w:r w:rsidRPr="4BA7F9E8">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47"/>
      <w:commentRangeStart w:id="48"/>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47"/>
      <w:r w:rsidR="0A741C7D">
        <w:commentReference w:id="47"/>
      </w:r>
      <w:commentRangeEnd w:id="48"/>
      <w:r w:rsidR="0A741C7D">
        <w:commentReference w:id="48"/>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2"/>
        </w:numPr>
        <w:rPr>
          <w:rFonts w:ascii="Aptos" w:hAnsi="Aptos"/>
          <w:sz w:val="24"/>
          <w:szCs w:val="24"/>
        </w:rPr>
      </w:pPr>
      <w:r w:rsidRPr="4BA7F9E8">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764BF0AF">
      <w:pPr>
        <w:pStyle w:val="Heading2"/>
      </w:pPr>
      <w:r w:rsidRPr="764BF0AF">
        <w:lastRenderedPageBreak/>
        <w:t>Section 3: Week 13 journal (10</w:t>
      </w:r>
      <w:r w:rsidRPr="764BF0AF">
        <w:rPr>
          <w:vertAlign w:val="superscript"/>
        </w:rPr>
        <w:t>th</w:t>
      </w:r>
      <w:r w:rsidRPr="764BF0AF">
        <w:t xml:space="preserve"> Nov – 15</w:t>
      </w:r>
      <w:r w:rsidRPr="764BF0AF">
        <w:rPr>
          <w:vertAlign w:val="superscript"/>
        </w:rPr>
        <w:t>th</w:t>
      </w:r>
      <w:r w:rsidRPr="764BF0AF">
        <w:t xml:space="preserve"> Nov)</w:t>
      </w:r>
    </w:p>
    <w:p w:rsidR="0A741C7D" w:rsidRDefault="764BF0AF" w:rsidP="764BF0AF">
      <w:r w:rsidRPr="764BF0AF">
        <w:t xml:space="preserve">This is the core of your journal, designed for weekly reflections. Take regular notes as you proceed through your project and dedicate time each week to write responses for these questions. </w:t>
      </w:r>
    </w:p>
    <w:p w:rsidR="0A741C7D" w:rsidRDefault="764BF0AF" w:rsidP="764BF0AF">
      <w:r w:rsidRPr="764BF0AF">
        <w:t>Day, Date: ____________________</w:t>
      </w:r>
    </w:p>
    <w:p w:rsidR="0A741C7D" w:rsidRDefault="6CA0CB91" w:rsidP="008807D7">
      <w:pPr>
        <w:pStyle w:val="Heading3"/>
        <w:numPr>
          <w:ilvl w:val="0"/>
          <w:numId w:val="1"/>
        </w:numPr>
        <w:rPr>
          <w:b/>
          <w:bCs/>
          <w:sz w:val="24"/>
          <w:szCs w:val="24"/>
        </w:rPr>
      </w:pPr>
      <w:commentRangeStart w:id="49"/>
      <w:commentRangeStart w:id="50"/>
      <w:r w:rsidRPr="4BA7F9E8">
        <w:t xml:space="preserve">Goal setting: What did you set out to close this week? </w:t>
      </w:r>
      <w:commentRangeEnd w:id="49"/>
      <w:r w:rsidR="0A741C7D">
        <w:commentReference w:id="49"/>
      </w:r>
      <w:commentRangeEnd w:id="50"/>
      <w:r w:rsidR="0A741C7D">
        <w:commentReference w:id="50"/>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(Depending on which stage you are in, your weekly goal will vary from research to design to development to refinement and final presentation. Examples: Survey implementation sites and engage with stakeholder/ Research and compare different TEG circuits/ </w:t>
      </w:r>
      <w:proofErr w:type="gramStart"/>
      <w:r w:rsidRPr="764BF0AF">
        <w:t>Complete</w:t>
      </w:r>
      <w:proofErr w:type="gramEnd"/>
      <w:r w:rsidRPr="764BF0AF">
        <w:t xml:space="preserve"> the design and test for different inputs/ Final edits to the film </w:t>
      </w:r>
      <w:proofErr w:type="spellStart"/>
      <w:r w:rsidRPr="764BF0AF">
        <w:t>etc</w:t>
      </w:r>
      <w:proofErr w:type="spellEnd"/>
      <w:r w:rsidRPr="764BF0AF">
        <w:t>)</w:t>
      </w:r>
    </w:p>
    <w:p w:rsidR="0A741C7D" w:rsidRDefault="0A741C7D" w:rsidP="764BF0AF"/>
    <w:p w:rsidR="0A741C7D" w:rsidRDefault="0A741C7D" w:rsidP="764BF0AF"/>
    <w:p w:rsidR="0A741C7D" w:rsidRDefault="0A741C7D" w:rsidP="764BF0AF"/>
    <w:p w:rsidR="0A741C7D" w:rsidRDefault="0A741C7D" w:rsidP="764BF0AF"/>
    <w:p w:rsidR="0A741C7D" w:rsidRDefault="6CA0CB91" w:rsidP="008807D7">
      <w:pPr>
        <w:pStyle w:val="Heading3"/>
        <w:numPr>
          <w:ilvl w:val="0"/>
          <w:numId w:val="1"/>
        </w:numPr>
      </w:pPr>
      <w:r w:rsidRPr="4BA7F9E8">
        <w:t xml:space="preserve">Celebrating the path: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 xml:space="preserve">What went well? Were </w:t>
      </w:r>
      <w:proofErr w:type="gramStart"/>
      <w:r w:rsidRPr="764BF0AF">
        <w:t>you able to achieve completely or partially what you set out to do</w:t>
      </w:r>
      <w:proofErr w:type="gramEnd"/>
      <w:r w:rsidRPr="764BF0AF">
        <w:t>? Add geo-tagged photos to your notes to show your journey.</w:t>
      </w: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Pr>
        <w:pStyle w:val="Heading3"/>
        <w:spacing w:before="0" w:after="160"/>
      </w:pPr>
    </w:p>
    <w:p w:rsidR="0A741C7D" w:rsidRDefault="0A741C7D" w:rsidP="764BF0AF"/>
    <w:p w:rsidR="0A741C7D" w:rsidRDefault="6CA0CB91" w:rsidP="008807D7">
      <w:pPr>
        <w:pStyle w:val="Heading3"/>
        <w:numPr>
          <w:ilvl w:val="0"/>
          <w:numId w:val="1"/>
        </w:numPr>
        <w:spacing w:before="0" w:after="160"/>
      </w:pPr>
      <w:r w:rsidRPr="4BA7F9E8">
        <w:t xml:space="preserve">Learning from challenges: </w:t>
      </w:r>
    </w:p>
    <w:p w:rsidR="0A741C7D" w:rsidRDefault="764BF0AF" w:rsidP="764BF0AF">
      <w:pPr>
        <w:ind w:firstLine="720"/>
        <w:rPr>
          <w:i/>
          <w:iCs/>
          <w:highlight w:val="lightGray"/>
        </w:rPr>
      </w:pPr>
      <w:r w:rsidRPr="764BF0AF">
        <w:rPr>
          <w:i/>
          <w:iCs/>
          <w:highlight w:val="lightGray"/>
        </w:rPr>
        <w:t>(1-2 sentences, 100 words)</w:t>
      </w:r>
      <w:r w:rsidRPr="764BF0AF">
        <w:t xml:space="preserve"> </w:t>
      </w:r>
    </w:p>
    <w:p w:rsidR="0A741C7D" w:rsidRDefault="764BF0AF" w:rsidP="764BF0AF">
      <w:pPr>
        <w:ind w:left="720"/>
        <w:rPr>
          <w:rFonts w:ascii="Aptos" w:hAnsi="Aptos"/>
        </w:rPr>
      </w:pPr>
      <w:r w:rsidRPr="764BF0AF">
        <w:t>What challenges or obstacles did you face? How did you approach them? Add geo-tagged photos if relevant.</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6CA0CB91" w:rsidP="008807D7">
      <w:pPr>
        <w:pStyle w:val="Heading3"/>
        <w:numPr>
          <w:ilvl w:val="0"/>
          <w:numId w:val="1"/>
        </w:numPr>
        <w:rPr>
          <w:sz w:val="24"/>
          <w:szCs w:val="24"/>
        </w:rPr>
      </w:pPr>
      <w:r w:rsidRPr="4BA7F9E8">
        <w:t xml:space="preserve">Iterations and improvements: </w:t>
      </w:r>
    </w:p>
    <w:p w:rsidR="0A741C7D" w:rsidRDefault="764BF0AF" w:rsidP="764BF0AF">
      <w:pPr>
        <w:ind w:firstLine="720"/>
        <w:rPr>
          <w:i/>
          <w:iCs/>
          <w:highlight w:val="lightGray"/>
        </w:rPr>
      </w:pPr>
      <w:r w:rsidRPr="764BF0AF">
        <w:rPr>
          <w:i/>
          <w:iCs/>
          <w:highlight w:val="lightGray"/>
        </w:rPr>
        <w:t>(1-2 sentences, 50 words)</w:t>
      </w:r>
    </w:p>
    <w:p w:rsidR="0A741C7D" w:rsidRDefault="764BF0AF" w:rsidP="764BF0AF">
      <w:pPr>
        <w:ind w:left="720"/>
        <w:rPr>
          <w:rFonts w:ascii="Aptos" w:hAnsi="Aptos"/>
        </w:rPr>
      </w:pPr>
      <w:r w:rsidRPr="764BF0AF">
        <w:t xml:space="preserve">What changes are you considering? Have you identified a different approach to what you are currently doing?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1"/>
        </w:numPr>
        <w:rPr>
          <w:rFonts w:ascii="Aptos" w:hAnsi="Aptos"/>
          <w:sz w:val="24"/>
          <w:szCs w:val="24"/>
        </w:rPr>
      </w:pPr>
      <w:proofErr w:type="gramStart"/>
      <w:r w:rsidRPr="4BA7F9E8">
        <w:t>Book-keeping</w:t>
      </w:r>
      <w:proofErr w:type="gramEnd"/>
      <w:r w:rsidRPr="4BA7F9E8">
        <w:t xml:space="preserve">: </w:t>
      </w:r>
    </w:p>
    <w:p w:rsidR="0A741C7D" w:rsidRDefault="764BF0AF" w:rsidP="764BF0AF">
      <w:pPr>
        <w:ind w:firstLine="720"/>
        <w:rPr>
          <w:i/>
          <w:iCs/>
          <w:highlight w:val="lightGray"/>
        </w:rPr>
      </w:pPr>
      <w:r w:rsidRPr="764BF0AF">
        <w:rPr>
          <w:i/>
          <w:iCs/>
          <w:highlight w:val="lightGray"/>
        </w:rPr>
        <w:t>(</w:t>
      </w:r>
      <w:proofErr w:type="spellStart"/>
      <w:r w:rsidRPr="764BF0AF">
        <w:rPr>
          <w:i/>
          <w:iCs/>
          <w:highlight w:val="lightGray"/>
        </w:rPr>
        <w:t>Itemised</w:t>
      </w:r>
      <w:proofErr w:type="spellEnd"/>
      <w:r w:rsidRPr="764BF0AF">
        <w:rPr>
          <w:i/>
          <w:iCs/>
          <w:highlight w:val="lightGray"/>
        </w:rPr>
        <w:t xml:space="preserve"> list, 100 words total)</w:t>
      </w:r>
    </w:p>
    <w:p w:rsidR="0A741C7D" w:rsidRDefault="764BF0AF" w:rsidP="764BF0AF">
      <w:pPr>
        <w:ind w:left="720"/>
        <w:rPr>
          <w:rFonts w:ascii="Aptos" w:hAnsi="Aptos"/>
        </w:rPr>
      </w:pPr>
      <w:r w:rsidRPr="764BF0AF">
        <w:t xml:space="preserve">Note down all your expenses for the week as itemized as possible for you to track your expenditure against the budget you set out </w:t>
      </w:r>
      <w:proofErr w:type="gramStart"/>
      <w:r w:rsidRPr="764BF0AF">
        <w:t>with</w:t>
      </w:r>
      <w:proofErr w:type="gramEnd"/>
      <w:r w:rsidRPr="764BF0AF">
        <w:t xml:space="preserve">. </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764BF0AF" w:rsidP="764BF0AF">
      <w:pPr>
        <w:pStyle w:val="Heading4"/>
        <w:numPr>
          <w:ilvl w:val="0"/>
          <w:numId w:val="0"/>
        </w:numPr>
        <w:ind w:left="720"/>
        <w:rPr>
          <w:rFonts w:ascii="Aptos" w:hAnsi="Aptos"/>
        </w:rPr>
      </w:pPr>
      <w:commentRangeStart w:id="51"/>
      <w:commentRangeStart w:id="52"/>
      <w:r w:rsidRPr="764BF0AF">
        <w:t xml:space="preserve">5.1 Expenditure </w:t>
      </w:r>
      <w:proofErr w:type="gramStart"/>
      <w:r w:rsidRPr="764BF0AF">
        <w:t>till</w:t>
      </w:r>
      <w:proofErr w:type="gramEnd"/>
      <w:r w:rsidRPr="764BF0AF">
        <w:t xml:space="preserve"> now (Add with previous week’s number). Are you on track? </w:t>
      </w:r>
      <w:proofErr w:type="gramStart"/>
      <w:r w:rsidRPr="764BF0AF">
        <w:t>Yes/No?</w:t>
      </w:r>
      <w:proofErr w:type="gramEnd"/>
      <w:r w:rsidRPr="764BF0AF">
        <w:t xml:space="preserve"> What can you do better?</w:t>
      </w:r>
      <w:commentRangeEnd w:id="51"/>
      <w:r w:rsidR="0A741C7D">
        <w:commentReference w:id="51"/>
      </w:r>
      <w:commentRangeEnd w:id="52"/>
      <w:r w:rsidR="0A741C7D">
        <w:commentReference w:id="52"/>
      </w:r>
    </w:p>
    <w:p w:rsidR="0A741C7D" w:rsidRDefault="764BF0AF" w:rsidP="764BF0AF">
      <w:pPr>
        <w:spacing w:line="240" w:lineRule="auto"/>
        <w:rPr>
          <w:i/>
          <w:iCs/>
          <w:color w:val="7F7F7F" w:themeColor="text1" w:themeTint="80"/>
        </w:rPr>
      </w:pPr>
      <w:r w:rsidRPr="764BF0AF">
        <w:rPr>
          <w:i/>
          <w:iCs/>
          <w:color w:val="7F7F7F" w:themeColor="text1" w:themeTint="80"/>
        </w:rPr>
        <w:t>Example:</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last week: 2000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This week’s expenditure: 1000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lastRenderedPageBreak/>
        <w:t xml:space="preserve">Total expenditure </w:t>
      </w:r>
      <w:proofErr w:type="gramStart"/>
      <w:r w:rsidRPr="764BF0AF">
        <w:rPr>
          <w:i/>
          <w:iCs/>
          <w:color w:val="7F7F7F" w:themeColor="text1" w:themeTint="80"/>
        </w:rPr>
        <w:t>till</w:t>
      </w:r>
      <w:proofErr w:type="gramEnd"/>
      <w:r w:rsidRPr="764BF0AF">
        <w:rPr>
          <w:i/>
          <w:iCs/>
          <w:color w:val="7F7F7F" w:themeColor="text1" w:themeTint="80"/>
        </w:rPr>
        <w:t xml:space="preserve"> date: 3000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Budget estimated: 6000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Estimate of expenses due: 4000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7000</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Total estimated expenditure exceeds the estimated budget. We are not on track.</w:t>
      </w:r>
    </w:p>
    <w:p w:rsidR="0A741C7D" w:rsidRDefault="764BF0AF" w:rsidP="764BF0AF">
      <w:pPr>
        <w:spacing w:after="60" w:line="240" w:lineRule="auto"/>
        <w:ind w:left="720"/>
        <w:rPr>
          <w:i/>
          <w:iCs/>
          <w:color w:val="7F7F7F" w:themeColor="text1" w:themeTint="80"/>
        </w:rPr>
      </w:pPr>
      <w:r w:rsidRPr="764BF0AF">
        <w:rPr>
          <w:i/>
          <w:iCs/>
          <w:color w:val="7F7F7F" w:themeColor="text1" w:themeTint="80"/>
        </w:rPr>
        <w:t xml:space="preserve">We will try to </w:t>
      </w:r>
      <w:proofErr w:type="spellStart"/>
      <w:r w:rsidRPr="764BF0AF">
        <w:rPr>
          <w:i/>
          <w:iCs/>
          <w:color w:val="7F7F7F" w:themeColor="text1" w:themeTint="80"/>
        </w:rPr>
        <w:t>optimise</w:t>
      </w:r>
      <w:proofErr w:type="spellEnd"/>
      <w:r w:rsidRPr="764BF0AF">
        <w:rPr>
          <w:i/>
          <w:iCs/>
          <w:color w:val="7F7F7F" w:themeColor="text1" w:themeTint="80"/>
        </w:rPr>
        <w:t xml:space="preserve"> our purchases and find alternatives.</w:t>
      </w: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0A741C7D" w:rsidP="764BF0AF">
      <w:pPr>
        <w:rPr>
          <w:rFonts w:ascii="Aptos" w:hAnsi="Aptos"/>
        </w:rPr>
      </w:pPr>
    </w:p>
    <w:p w:rsidR="0A741C7D" w:rsidRDefault="6CA0CB91" w:rsidP="008807D7">
      <w:pPr>
        <w:pStyle w:val="Heading3"/>
        <w:numPr>
          <w:ilvl w:val="0"/>
          <w:numId w:val="1"/>
        </w:numPr>
        <w:rPr>
          <w:rFonts w:ascii="Aptos" w:hAnsi="Aptos"/>
          <w:sz w:val="24"/>
          <w:szCs w:val="24"/>
        </w:rPr>
      </w:pPr>
      <w:r w:rsidRPr="4BA7F9E8">
        <w:t xml:space="preserve">Focus for next week: </w:t>
      </w:r>
    </w:p>
    <w:p w:rsidR="0A741C7D" w:rsidRDefault="764BF0AF" w:rsidP="764BF0AF">
      <w:pPr>
        <w:ind w:left="720"/>
        <w:rPr>
          <w:rFonts w:ascii="Aptos" w:hAnsi="Aptos"/>
        </w:rPr>
      </w:pPr>
      <w:r w:rsidRPr="764BF0AF">
        <w:t>What is one key thing you need to focus on next week?</w:t>
      </w:r>
    </w:p>
    <w:p w:rsidR="0A741C7D" w:rsidRDefault="764BF0AF" w:rsidP="764BF0AF">
      <w:pPr>
        <w:ind w:firstLine="720"/>
        <w:rPr>
          <w:i/>
          <w:iCs/>
          <w:highlight w:val="lightGray"/>
        </w:rPr>
      </w:pPr>
      <w:r w:rsidRPr="764BF0AF">
        <w:rPr>
          <w:i/>
          <w:iCs/>
          <w:highlight w:val="lightGray"/>
        </w:rPr>
        <w:t>(1-2 sentences, 50 words)</w:t>
      </w:r>
    </w:p>
    <w:p w:rsidR="0A741C7D" w:rsidRDefault="0A741C7D" w:rsidP="764BF0AF">
      <w:pPr>
        <w:ind w:left="720"/>
      </w:pPr>
    </w:p>
    <w:p w:rsidR="0A741C7D" w:rsidRDefault="0A741C7D" w:rsidP="764BF0AF">
      <w:pPr>
        <w:ind w:left="720"/>
      </w:pPr>
    </w:p>
    <w:p w:rsidR="0A741C7D" w:rsidRDefault="0A741C7D" w:rsidP="764BF0AF">
      <w:pPr>
        <w:ind w:left="720"/>
      </w:pPr>
    </w:p>
    <w:p w:rsidR="0A741C7D" w:rsidRDefault="0A741C7D" w:rsidP="764BF0AF">
      <w:r>
        <w:br w:type="page"/>
      </w:r>
    </w:p>
    <w:p w:rsidR="0A741C7D" w:rsidRDefault="764BF0AF" w:rsidP="5C35BD48">
      <w:pPr>
        <w:pStyle w:val="Heading2"/>
      </w:pPr>
      <w:bookmarkStart w:id="53" w:name="_Toc1536383395"/>
      <w:bookmarkStart w:id="54" w:name="_Toc683020573"/>
      <w:r w:rsidRPr="764BF0AF">
        <w:lastRenderedPageBreak/>
        <w:t>Section 4: Month1: August mentor discussions</w:t>
      </w:r>
      <w:bookmarkEnd w:id="53"/>
      <w:bookmarkEnd w:id="54"/>
    </w:p>
    <w:p w:rsidR="0A741C7D" w:rsidRDefault="62099431" w:rsidP="5C35BD48">
      <w:r w:rsidRPr="5C35BD48">
        <w:t xml:space="preserve">This section </w:t>
      </w:r>
      <w:proofErr w:type="gramStart"/>
      <w:r w:rsidRPr="5C35BD48">
        <w:t>is dedicated</w:t>
      </w:r>
      <w:proofErr w:type="gramEnd"/>
      <w:r w:rsidRPr="5C35BD48">
        <w:t xml:space="preserve"> to capturing insights from your </w:t>
      </w:r>
      <w:r w:rsidR="7D68A41B" w:rsidRPr="5C35BD48">
        <w:t xml:space="preserve">monthly </w:t>
      </w:r>
      <w:r w:rsidRPr="5C35BD48">
        <w:t>interactions with your mentor. Th</w:t>
      </w:r>
      <w:r w:rsidR="49778CAE" w:rsidRPr="5C35BD48">
        <w:t>e mentor may also fill this secti</w:t>
      </w:r>
      <w:r w:rsidRPr="5C35BD48">
        <w:t>o</w:t>
      </w:r>
      <w:r w:rsidR="094E0374" w:rsidRPr="5C35BD48">
        <w:t>n</w:t>
      </w:r>
      <w:r w:rsidRPr="5C35BD48">
        <w:t xml:space="preserve"> to capture his/her insights </w:t>
      </w:r>
      <w:r w:rsidR="5A231F5A" w:rsidRPr="5C35BD48">
        <w:t>every month</w:t>
      </w:r>
      <w:r w:rsidR="6AC73B67" w:rsidRPr="5C35BD48">
        <w:t>.</w:t>
      </w:r>
    </w:p>
    <w:p w:rsidR="7A3575CE" w:rsidRDefault="7A3575CE" w:rsidP="5C35BD48">
      <w:r w:rsidRPr="5C35BD48">
        <w:t xml:space="preserve">Note: This section </w:t>
      </w:r>
      <w:proofErr w:type="gramStart"/>
      <w:r w:rsidRPr="5C35BD48">
        <w:t>is copied and repeated for every month</w:t>
      </w:r>
      <w:proofErr w:type="gramEnd"/>
      <w:r w:rsidRPr="5C35BD48">
        <w:t>.</w:t>
      </w:r>
    </w:p>
    <w:p w:rsidR="5C35BD48" w:rsidRDefault="5C35BD48" w:rsidP="5C35BD48"/>
    <w:p w:rsidR="6AC73B67" w:rsidRDefault="6AC73B67" w:rsidP="5C35BD48">
      <w:r w:rsidRPr="5C35BD48">
        <w:t>Date: _______________________________________</w:t>
      </w:r>
    </w:p>
    <w:p w:rsidR="4C72A58A" w:rsidRDefault="4C72A58A" w:rsidP="008807D7">
      <w:pPr>
        <w:pStyle w:val="Heading3"/>
        <w:numPr>
          <w:ilvl w:val="0"/>
          <w:numId w:val="20"/>
        </w:numPr>
        <w:rPr>
          <w:sz w:val="24"/>
          <w:szCs w:val="24"/>
        </w:rPr>
      </w:pPr>
      <w:bookmarkStart w:id="55" w:name="_Toc1627556523"/>
      <w:bookmarkStart w:id="56" w:name="_Toc164491570"/>
      <w:r w:rsidRPr="5C35BD48">
        <w:t>Focus</w:t>
      </w:r>
      <w:r w:rsidR="7F968DB8" w:rsidRPr="5C35BD48">
        <w:t xml:space="preserve"> of the month</w:t>
      </w:r>
      <w:r w:rsidRPr="5C35BD48">
        <w:t xml:space="preserve">: </w:t>
      </w:r>
    </w:p>
    <w:p w:rsidR="4C72A58A" w:rsidRDefault="764BF0AF" w:rsidP="5C35BD48">
      <w:pPr>
        <w:ind w:left="720"/>
      </w:pPr>
      <w:r w:rsidRPr="764BF0AF">
        <w:t>What juncture are you in, in your project journey? What specific challenge or question are you discussing in this particular meeting?</w:t>
      </w:r>
      <w:bookmarkEnd w:id="55"/>
      <w:bookmarkEnd w:id="56"/>
    </w:p>
    <w:p w:rsidR="764BF0AF" w:rsidRDefault="764BF0AF" w:rsidP="764BF0AF">
      <w:pPr>
        <w:ind w:firstLine="720"/>
        <w:rPr>
          <w:i/>
          <w:iCs/>
          <w:highlight w:val="lightGray"/>
        </w:rPr>
      </w:pPr>
      <w:r w:rsidRPr="764BF0AF">
        <w:rPr>
          <w:i/>
          <w:iCs/>
          <w:highlight w:val="lightGray"/>
        </w:rPr>
        <w:t>(1-2 sentences, 100 words)</w:t>
      </w:r>
    </w:p>
    <w:p w:rsidR="764BF0AF" w:rsidRDefault="764BF0AF" w:rsidP="764BF0AF">
      <w:pPr>
        <w:ind w:left="720"/>
      </w:pPr>
    </w:p>
    <w:p w:rsidR="5C35BD48" w:rsidRDefault="5C35BD48" w:rsidP="5C35BD48">
      <w:pPr>
        <w:pStyle w:val="Heading3"/>
      </w:pPr>
    </w:p>
    <w:p w:rsidR="5C35BD48" w:rsidRDefault="5C35BD48" w:rsidP="5C35BD48"/>
    <w:p w:rsidR="5C35BD48" w:rsidRDefault="5C35BD48" w:rsidP="5C35BD48"/>
    <w:p w:rsidR="61825625" w:rsidRDefault="61825625" w:rsidP="008807D7">
      <w:pPr>
        <w:pStyle w:val="Heading3"/>
        <w:numPr>
          <w:ilvl w:val="0"/>
          <w:numId w:val="20"/>
        </w:numPr>
        <w:rPr>
          <w:sz w:val="24"/>
          <w:szCs w:val="24"/>
        </w:rPr>
      </w:pPr>
      <w:bookmarkStart w:id="57" w:name="_Toc79876263"/>
      <w:bookmarkStart w:id="58" w:name="_Toc1720396991"/>
      <w:r w:rsidRPr="5C35BD48">
        <w:t xml:space="preserve">Insights: </w:t>
      </w:r>
    </w:p>
    <w:p w:rsidR="61825625" w:rsidRDefault="61825625" w:rsidP="5C35BD48">
      <w:pPr>
        <w:ind w:left="720"/>
      </w:pPr>
      <w:r w:rsidRPr="5C35BD48">
        <w:t>What new insights or directions came out from your meeting?</w:t>
      </w:r>
      <w:bookmarkEnd w:id="57"/>
      <w:bookmarkEnd w:id="58"/>
    </w:p>
    <w:p w:rsidR="5C35BD48" w:rsidRDefault="764BF0AF" w:rsidP="764BF0AF">
      <w:pPr>
        <w:ind w:firstLine="720"/>
        <w:rPr>
          <w:i/>
          <w:iCs/>
          <w:highlight w:val="lightGray"/>
        </w:rPr>
      </w:pPr>
      <w:r w:rsidRPr="764BF0AF">
        <w:rPr>
          <w:highlight w:val="lightGray"/>
        </w:rPr>
        <w:t>(2-4 sentences, 200 words)</w:t>
      </w:r>
    </w:p>
    <w:p w:rsidR="5C35BD48" w:rsidRDefault="5C35BD48" w:rsidP="764BF0AF"/>
    <w:p w:rsidR="5C35BD48" w:rsidRDefault="5C35BD48" w:rsidP="5C35BD48"/>
    <w:p w:rsidR="5C35BD48" w:rsidRDefault="5C35BD48" w:rsidP="5C35BD48"/>
    <w:p w:rsidR="61825625" w:rsidRDefault="61825625" w:rsidP="008807D7">
      <w:pPr>
        <w:pStyle w:val="Heading3"/>
        <w:numPr>
          <w:ilvl w:val="0"/>
          <w:numId w:val="20"/>
        </w:numPr>
        <w:rPr>
          <w:sz w:val="24"/>
          <w:szCs w:val="24"/>
        </w:rPr>
      </w:pPr>
      <w:bookmarkStart w:id="59" w:name="_Toc223762280"/>
      <w:bookmarkStart w:id="60" w:name="_Toc17616272"/>
      <w:r w:rsidRPr="5C35BD48">
        <w:t xml:space="preserve">Next </w:t>
      </w:r>
      <w:r w:rsidR="358603BD" w:rsidRPr="5C35BD48">
        <w:t>s</w:t>
      </w:r>
      <w:r w:rsidRPr="5C35BD48">
        <w:t xml:space="preserve">teps: </w:t>
      </w:r>
    </w:p>
    <w:p w:rsidR="61825625" w:rsidRDefault="61825625" w:rsidP="5C35BD48">
      <w:pPr>
        <w:ind w:left="720"/>
      </w:pPr>
      <w:r w:rsidRPr="5C35BD48">
        <w:t>What actions will you take based on your discussion?</w:t>
      </w:r>
      <w:bookmarkEnd w:id="59"/>
      <w:bookmarkEnd w:id="60"/>
    </w:p>
    <w:p w:rsidR="5C35BD48" w:rsidRDefault="764BF0AF" w:rsidP="764BF0AF">
      <w:pPr>
        <w:ind w:firstLine="720"/>
        <w:rPr>
          <w:i/>
          <w:iCs/>
          <w:highlight w:val="lightGray"/>
        </w:rPr>
      </w:pPr>
      <w:r w:rsidRPr="764BF0AF">
        <w:rPr>
          <w:i/>
          <w:iCs/>
          <w:highlight w:val="lightGray"/>
        </w:rPr>
        <w:t>(1-2 sentences, 100 words)</w:t>
      </w:r>
    </w:p>
    <w:p w:rsidR="5C35BD48" w:rsidRDefault="5C35BD48" w:rsidP="5C35BD48"/>
    <w:p w:rsidR="7B993354" w:rsidRDefault="7B993354" w:rsidP="764BF0AF">
      <w:r>
        <w:br w:type="page"/>
      </w:r>
    </w:p>
    <w:p w:rsidR="7B993354" w:rsidRDefault="764BF0AF" w:rsidP="764BF0AF">
      <w:pPr>
        <w:pStyle w:val="Heading2"/>
        <w:rPr>
          <w:sz w:val="24"/>
          <w:szCs w:val="24"/>
        </w:rPr>
      </w:pPr>
      <w:r w:rsidRPr="764BF0AF">
        <w:lastRenderedPageBreak/>
        <w:t>Section 4: Month 2: September mentor discussions</w:t>
      </w:r>
    </w:p>
    <w:p w:rsidR="7B993354" w:rsidRDefault="764BF0AF" w:rsidP="764BF0AF">
      <w:pPr>
        <w:pStyle w:val="NoSpacing"/>
      </w:pPr>
      <w:r w:rsidRPr="764BF0AF">
        <w:t xml:space="preserve">This section </w:t>
      </w:r>
      <w:proofErr w:type="gramStart"/>
      <w:r w:rsidRPr="764BF0AF">
        <w:t>is dedicated</w:t>
      </w:r>
      <w:proofErr w:type="gramEnd"/>
      <w:r w:rsidRPr="764BF0AF">
        <w:t xml:space="preserve"> to capturing insights from your monthly interactions with your mentor. The mentor may also fill this section to capture his/her insights every month.</w:t>
      </w:r>
    </w:p>
    <w:p w:rsidR="7B993354" w:rsidRDefault="7B993354" w:rsidP="764BF0AF"/>
    <w:p w:rsidR="7B993354" w:rsidRDefault="764BF0AF" w:rsidP="764BF0AF">
      <w:r w:rsidRPr="764BF0AF">
        <w:t>Date: _______________________________________</w:t>
      </w:r>
    </w:p>
    <w:p w:rsidR="7B993354" w:rsidRDefault="764BF0AF" w:rsidP="008807D7">
      <w:pPr>
        <w:pStyle w:val="Heading3"/>
        <w:numPr>
          <w:ilvl w:val="0"/>
          <w:numId w:val="15"/>
        </w:numPr>
        <w:rPr>
          <w:sz w:val="24"/>
          <w:szCs w:val="24"/>
        </w:rPr>
      </w:pPr>
      <w:r w:rsidRPr="764BF0AF">
        <w:t xml:space="preserve">Focus of the month: </w:t>
      </w:r>
    </w:p>
    <w:p w:rsidR="7B993354" w:rsidRDefault="764BF0AF" w:rsidP="764BF0AF">
      <w:pPr>
        <w:ind w:left="720"/>
      </w:pPr>
      <w:r w:rsidRPr="764BF0AF">
        <w:t>What juncture are you in, in your project journey? What specific challenge or question are you discussing in this particular meeting?</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Pr>
        <w:ind w:left="720"/>
      </w:pPr>
    </w:p>
    <w:p w:rsidR="7B993354" w:rsidRDefault="7B993354" w:rsidP="764BF0AF">
      <w:pPr>
        <w:pStyle w:val="Heading3"/>
      </w:pPr>
    </w:p>
    <w:p w:rsidR="7B993354" w:rsidRDefault="7B993354" w:rsidP="764BF0AF"/>
    <w:p w:rsidR="7B993354" w:rsidRDefault="7B993354" w:rsidP="764BF0AF"/>
    <w:p w:rsidR="7B993354" w:rsidRDefault="764BF0AF" w:rsidP="008807D7">
      <w:pPr>
        <w:pStyle w:val="Heading3"/>
        <w:numPr>
          <w:ilvl w:val="0"/>
          <w:numId w:val="15"/>
        </w:numPr>
        <w:rPr>
          <w:sz w:val="24"/>
          <w:szCs w:val="24"/>
        </w:rPr>
      </w:pPr>
      <w:r w:rsidRPr="764BF0AF">
        <w:t xml:space="preserve">Insights: </w:t>
      </w:r>
    </w:p>
    <w:p w:rsidR="7B993354" w:rsidRDefault="764BF0AF" w:rsidP="764BF0AF">
      <w:pPr>
        <w:ind w:left="720"/>
      </w:pPr>
      <w:r w:rsidRPr="764BF0AF">
        <w:t>What new insights or directions came out from your meeting?</w:t>
      </w:r>
    </w:p>
    <w:p w:rsidR="7B993354" w:rsidRDefault="764BF0AF" w:rsidP="764BF0AF">
      <w:pPr>
        <w:ind w:firstLine="720"/>
        <w:rPr>
          <w:i/>
          <w:iCs/>
          <w:highlight w:val="lightGray"/>
        </w:rPr>
      </w:pPr>
      <w:r w:rsidRPr="764BF0AF">
        <w:rPr>
          <w:highlight w:val="lightGray"/>
        </w:rPr>
        <w:t>(2-4 sentences, 200 words)</w:t>
      </w:r>
    </w:p>
    <w:p w:rsidR="7B993354" w:rsidRDefault="7B993354" w:rsidP="764BF0AF"/>
    <w:p w:rsidR="7B993354" w:rsidRDefault="7B993354" w:rsidP="764BF0AF"/>
    <w:p w:rsidR="7B993354" w:rsidRDefault="7B993354" w:rsidP="764BF0AF"/>
    <w:p w:rsidR="7B993354" w:rsidRDefault="764BF0AF" w:rsidP="008807D7">
      <w:pPr>
        <w:pStyle w:val="Heading3"/>
        <w:numPr>
          <w:ilvl w:val="0"/>
          <w:numId w:val="15"/>
        </w:numPr>
        <w:rPr>
          <w:sz w:val="24"/>
          <w:szCs w:val="24"/>
        </w:rPr>
      </w:pPr>
      <w:r w:rsidRPr="764BF0AF">
        <w:t xml:space="preserve">Next steps: </w:t>
      </w:r>
    </w:p>
    <w:p w:rsidR="7B993354" w:rsidRDefault="764BF0AF" w:rsidP="764BF0AF">
      <w:pPr>
        <w:ind w:left="720"/>
      </w:pPr>
      <w:r w:rsidRPr="764BF0AF">
        <w:t>What actions will you take based on your discussion?</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 w:rsidR="7B993354" w:rsidRDefault="7B993354" w:rsidP="764BF0AF"/>
    <w:p w:rsidR="7B993354" w:rsidRDefault="7B993354" w:rsidP="764BF0AF"/>
    <w:p w:rsidR="7B993354" w:rsidRDefault="7B993354" w:rsidP="764BF0AF">
      <w:r>
        <w:br w:type="page"/>
      </w:r>
    </w:p>
    <w:p w:rsidR="7B993354" w:rsidRDefault="764BF0AF" w:rsidP="764BF0AF">
      <w:pPr>
        <w:pStyle w:val="Heading2"/>
      </w:pPr>
      <w:r w:rsidRPr="764BF0AF">
        <w:lastRenderedPageBreak/>
        <w:t>Section 4: Month 3: October mentor discussions</w:t>
      </w:r>
    </w:p>
    <w:p w:rsidR="7B993354" w:rsidRDefault="764BF0AF" w:rsidP="764BF0AF">
      <w:r w:rsidRPr="764BF0AF">
        <w:t xml:space="preserve">This section </w:t>
      </w:r>
      <w:proofErr w:type="gramStart"/>
      <w:r w:rsidRPr="764BF0AF">
        <w:t>is dedicated</w:t>
      </w:r>
      <w:proofErr w:type="gramEnd"/>
      <w:r w:rsidRPr="764BF0AF">
        <w:t xml:space="preserve"> to capturing insights from your monthly interactions with your mentor. The mentor may also fill this section to capture his/her insights every month.</w:t>
      </w:r>
    </w:p>
    <w:p w:rsidR="7B993354" w:rsidRDefault="764BF0AF" w:rsidP="764BF0AF">
      <w:r w:rsidRPr="764BF0AF">
        <w:t>Date: _______________________________________</w:t>
      </w:r>
    </w:p>
    <w:p w:rsidR="7B993354" w:rsidRDefault="764BF0AF" w:rsidP="008807D7">
      <w:pPr>
        <w:pStyle w:val="Heading3"/>
        <w:numPr>
          <w:ilvl w:val="0"/>
          <w:numId w:val="14"/>
        </w:numPr>
        <w:rPr>
          <w:sz w:val="24"/>
          <w:szCs w:val="24"/>
        </w:rPr>
      </w:pPr>
      <w:r w:rsidRPr="764BF0AF">
        <w:t xml:space="preserve">Focus of the month: </w:t>
      </w:r>
    </w:p>
    <w:p w:rsidR="7B993354" w:rsidRDefault="764BF0AF" w:rsidP="764BF0AF">
      <w:pPr>
        <w:ind w:left="720"/>
      </w:pPr>
      <w:r w:rsidRPr="764BF0AF">
        <w:t>What juncture are you in, in your project journey? What specific challenge or question are you discussing in this particular meeting?</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Pr>
        <w:ind w:left="720"/>
      </w:pPr>
    </w:p>
    <w:p w:rsidR="7B993354" w:rsidRDefault="7B993354" w:rsidP="764BF0AF"/>
    <w:p w:rsidR="7B993354" w:rsidRDefault="7B993354" w:rsidP="764BF0AF"/>
    <w:p w:rsidR="7B993354" w:rsidRDefault="764BF0AF" w:rsidP="008807D7">
      <w:pPr>
        <w:pStyle w:val="Heading3"/>
        <w:numPr>
          <w:ilvl w:val="0"/>
          <w:numId w:val="14"/>
        </w:numPr>
        <w:rPr>
          <w:sz w:val="24"/>
          <w:szCs w:val="24"/>
        </w:rPr>
      </w:pPr>
      <w:r w:rsidRPr="764BF0AF">
        <w:t xml:space="preserve">Insights: </w:t>
      </w:r>
    </w:p>
    <w:p w:rsidR="7B993354" w:rsidRDefault="764BF0AF" w:rsidP="764BF0AF">
      <w:pPr>
        <w:ind w:left="720"/>
      </w:pPr>
      <w:r w:rsidRPr="764BF0AF">
        <w:t>What new insights or directions came out from your meeting?</w:t>
      </w:r>
    </w:p>
    <w:p w:rsidR="7B993354" w:rsidRDefault="764BF0AF" w:rsidP="764BF0AF">
      <w:pPr>
        <w:ind w:firstLine="720"/>
        <w:rPr>
          <w:i/>
          <w:iCs/>
          <w:highlight w:val="lightGray"/>
        </w:rPr>
      </w:pPr>
      <w:r w:rsidRPr="764BF0AF">
        <w:rPr>
          <w:highlight w:val="lightGray"/>
        </w:rPr>
        <w:t>(2-4 sentences, 200 words)</w:t>
      </w:r>
    </w:p>
    <w:p w:rsidR="7B993354" w:rsidRDefault="7B993354" w:rsidP="764BF0AF"/>
    <w:p w:rsidR="7B993354" w:rsidRDefault="7B993354" w:rsidP="764BF0AF"/>
    <w:p w:rsidR="7B993354" w:rsidRDefault="764BF0AF" w:rsidP="008807D7">
      <w:pPr>
        <w:pStyle w:val="Heading3"/>
        <w:numPr>
          <w:ilvl w:val="0"/>
          <w:numId w:val="14"/>
        </w:numPr>
        <w:rPr>
          <w:sz w:val="24"/>
          <w:szCs w:val="24"/>
        </w:rPr>
      </w:pPr>
      <w:r w:rsidRPr="764BF0AF">
        <w:t xml:space="preserve">Next steps: </w:t>
      </w:r>
    </w:p>
    <w:p w:rsidR="7B993354" w:rsidRDefault="764BF0AF" w:rsidP="764BF0AF">
      <w:pPr>
        <w:ind w:left="720"/>
      </w:pPr>
      <w:r w:rsidRPr="764BF0AF">
        <w:t>What actions will you take based on your discussion?</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 w:rsidR="7B993354" w:rsidRDefault="7B993354" w:rsidP="764BF0AF"/>
    <w:p w:rsidR="7B993354" w:rsidRDefault="764BF0AF" w:rsidP="764BF0AF">
      <w:pPr>
        <w:rPr>
          <w:rFonts w:ascii="Aptos" w:hAnsi="Aptos"/>
          <w:highlight w:val="yellow"/>
        </w:rPr>
      </w:pPr>
      <w:r w:rsidRPr="764BF0AF">
        <w:rPr>
          <w:rFonts w:ascii="Aptos" w:hAnsi="Aptos"/>
          <w:b/>
          <w:bCs/>
          <w:highlight w:val="yellow"/>
        </w:rPr>
        <w:t>Reminder to mentors</w:t>
      </w:r>
      <w:proofErr w:type="gramStart"/>
      <w:r w:rsidRPr="764BF0AF">
        <w:rPr>
          <w:rFonts w:ascii="Aptos" w:hAnsi="Aptos"/>
          <w:b/>
          <w:bCs/>
          <w:highlight w:val="yellow"/>
        </w:rPr>
        <w:t>:</w:t>
      </w:r>
      <w:proofErr w:type="gramEnd"/>
      <w:r w:rsidR="7B993354">
        <w:br/>
      </w:r>
      <w:r w:rsidRPr="764BF0AF">
        <w:rPr>
          <w:rFonts w:ascii="Aptos" w:hAnsi="Aptos"/>
          <w:highlight w:val="yellow"/>
        </w:rPr>
        <w:t xml:space="preserve">Please ensure your team’s project journal is submitted to </w:t>
      </w:r>
      <w:hyperlink r:id="rId16">
        <w:r w:rsidRPr="764BF0AF">
          <w:rPr>
            <w:rStyle w:val="Hyperlink"/>
            <w:rFonts w:ascii="Aptos" w:hAnsi="Aptos"/>
            <w:b/>
            <w:bCs/>
            <w:highlight w:val="yellow"/>
          </w:rPr>
          <w:t>youth@myclimateaction.in</w:t>
        </w:r>
      </w:hyperlink>
      <w:r w:rsidRPr="764BF0AF">
        <w:rPr>
          <w:rFonts w:ascii="Aptos" w:hAnsi="Aptos"/>
          <w:highlight w:val="yellow"/>
        </w:rPr>
        <w:t xml:space="preserve"> by the end of this month (31st October). Timely submission is crucial — without it, judges </w:t>
      </w:r>
      <w:proofErr w:type="gramStart"/>
      <w:r w:rsidRPr="764BF0AF">
        <w:rPr>
          <w:rFonts w:ascii="Aptos" w:hAnsi="Aptos"/>
          <w:highlight w:val="yellow"/>
        </w:rPr>
        <w:t>won’t</w:t>
      </w:r>
      <w:proofErr w:type="gramEnd"/>
      <w:r w:rsidRPr="764BF0AF">
        <w:rPr>
          <w:rFonts w:ascii="Aptos" w:hAnsi="Aptos"/>
          <w:highlight w:val="yellow"/>
        </w:rPr>
        <w:t xml:space="preserve"> be able to assess your journey and impact adequately.</w:t>
      </w:r>
    </w:p>
    <w:p w:rsidR="7B993354" w:rsidRDefault="7B993354" w:rsidP="764BF0AF">
      <w:r>
        <w:br w:type="page"/>
      </w:r>
    </w:p>
    <w:p w:rsidR="1915897F" w:rsidRDefault="1915897F" w:rsidP="4BA7F9E8">
      <w:pPr>
        <w:pStyle w:val="Heading2"/>
      </w:pPr>
      <w:r w:rsidRPr="4BA7F9E8">
        <w:lastRenderedPageBreak/>
        <w:t>Section 4: Month 4: November mentor discussions</w:t>
      </w:r>
    </w:p>
    <w:p w:rsidR="7B993354" w:rsidRDefault="764BF0AF" w:rsidP="764BF0AF">
      <w:r w:rsidRPr="764BF0AF">
        <w:t xml:space="preserve">This section </w:t>
      </w:r>
      <w:proofErr w:type="gramStart"/>
      <w:r w:rsidRPr="764BF0AF">
        <w:t>is dedicated</w:t>
      </w:r>
      <w:proofErr w:type="gramEnd"/>
      <w:r w:rsidRPr="764BF0AF">
        <w:t xml:space="preserve"> to capturing insights from your monthly interactions with your mentor. The mentor may also fill this section to capture his/her insights every month.</w:t>
      </w:r>
    </w:p>
    <w:p w:rsidR="7B993354" w:rsidRDefault="7B993354" w:rsidP="764BF0AF"/>
    <w:p w:rsidR="7B993354" w:rsidRDefault="764BF0AF" w:rsidP="764BF0AF">
      <w:r w:rsidRPr="764BF0AF">
        <w:t>Date: _______________________________________</w:t>
      </w:r>
    </w:p>
    <w:p w:rsidR="7B993354" w:rsidRDefault="764BF0AF" w:rsidP="008807D7">
      <w:pPr>
        <w:pStyle w:val="Heading3"/>
        <w:numPr>
          <w:ilvl w:val="0"/>
          <w:numId w:val="13"/>
        </w:numPr>
        <w:rPr>
          <w:sz w:val="24"/>
          <w:szCs w:val="24"/>
        </w:rPr>
      </w:pPr>
      <w:r w:rsidRPr="764BF0AF">
        <w:t xml:space="preserve">Focus of the month: </w:t>
      </w:r>
    </w:p>
    <w:p w:rsidR="7B993354" w:rsidRDefault="764BF0AF" w:rsidP="764BF0AF">
      <w:pPr>
        <w:ind w:left="720"/>
      </w:pPr>
      <w:r w:rsidRPr="764BF0AF">
        <w:t>What juncture are you in, in your project journey? What specific challenge or question are you discussing in this particular meeting?</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Pr>
        <w:ind w:left="720"/>
      </w:pPr>
    </w:p>
    <w:p w:rsidR="7B993354" w:rsidRDefault="7B993354" w:rsidP="764BF0AF">
      <w:pPr>
        <w:pStyle w:val="Heading3"/>
      </w:pPr>
    </w:p>
    <w:p w:rsidR="7B993354" w:rsidRDefault="7B993354" w:rsidP="764BF0AF"/>
    <w:p w:rsidR="7B993354" w:rsidRDefault="7B993354" w:rsidP="764BF0AF"/>
    <w:p w:rsidR="7B993354" w:rsidRDefault="764BF0AF" w:rsidP="008807D7">
      <w:pPr>
        <w:pStyle w:val="Heading3"/>
        <w:numPr>
          <w:ilvl w:val="0"/>
          <w:numId w:val="13"/>
        </w:numPr>
        <w:rPr>
          <w:sz w:val="24"/>
          <w:szCs w:val="24"/>
        </w:rPr>
      </w:pPr>
      <w:r w:rsidRPr="764BF0AF">
        <w:t xml:space="preserve">Insights: </w:t>
      </w:r>
    </w:p>
    <w:p w:rsidR="7B993354" w:rsidRDefault="764BF0AF" w:rsidP="764BF0AF">
      <w:pPr>
        <w:ind w:left="720"/>
      </w:pPr>
      <w:r w:rsidRPr="764BF0AF">
        <w:t>What new insights or directions came out from your meeting?</w:t>
      </w:r>
    </w:p>
    <w:p w:rsidR="7B993354" w:rsidRDefault="764BF0AF" w:rsidP="764BF0AF">
      <w:pPr>
        <w:ind w:left="720"/>
        <w:rPr>
          <w:i/>
          <w:iCs/>
          <w:highlight w:val="lightGray"/>
        </w:rPr>
      </w:pPr>
      <w:r w:rsidRPr="764BF0AF">
        <w:rPr>
          <w:highlight w:val="lightGray"/>
        </w:rPr>
        <w:t>(2-4 sentences, 200 words)</w:t>
      </w:r>
    </w:p>
    <w:p w:rsidR="7B993354" w:rsidRDefault="7B993354" w:rsidP="764BF0AF"/>
    <w:p w:rsidR="7B993354" w:rsidRDefault="7B993354" w:rsidP="764BF0AF"/>
    <w:p w:rsidR="7B993354" w:rsidRDefault="7B993354" w:rsidP="764BF0AF"/>
    <w:p w:rsidR="7B993354" w:rsidRDefault="764BF0AF" w:rsidP="008807D7">
      <w:pPr>
        <w:pStyle w:val="Heading3"/>
        <w:numPr>
          <w:ilvl w:val="0"/>
          <w:numId w:val="13"/>
        </w:numPr>
        <w:rPr>
          <w:sz w:val="24"/>
          <w:szCs w:val="24"/>
        </w:rPr>
      </w:pPr>
      <w:r w:rsidRPr="764BF0AF">
        <w:t xml:space="preserve">Next steps: </w:t>
      </w:r>
    </w:p>
    <w:p w:rsidR="7B993354" w:rsidRDefault="764BF0AF" w:rsidP="764BF0AF">
      <w:pPr>
        <w:ind w:left="720"/>
      </w:pPr>
      <w:r w:rsidRPr="764BF0AF">
        <w:t>What actions will you take based on your discussion?</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 w:rsidR="7B993354" w:rsidRDefault="7B993354" w:rsidP="764BF0AF"/>
    <w:p w:rsidR="7B993354" w:rsidRDefault="7B993354" w:rsidP="764BF0AF"/>
    <w:p w:rsidR="7B993354" w:rsidRDefault="7B993354" w:rsidP="764BF0AF">
      <w:r>
        <w:br w:type="page"/>
      </w:r>
    </w:p>
    <w:p w:rsidR="7B993354" w:rsidRDefault="764BF0AF" w:rsidP="764BF0AF">
      <w:pPr>
        <w:pStyle w:val="Heading2"/>
        <w:rPr>
          <w:sz w:val="24"/>
          <w:szCs w:val="24"/>
        </w:rPr>
      </w:pPr>
      <w:bookmarkStart w:id="61" w:name="_Toc871936609"/>
      <w:bookmarkStart w:id="62" w:name="_Toc246271682"/>
      <w:r>
        <w:lastRenderedPageBreak/>
        <w:t>Section 5: Project Summary</w:t>
      </w:r>
    </w:p>
    <w:p w:rsidR="7B993354" w:rsidRDefault="764BF0AF" w:rsidP="764BF0AF">
      <w:r>
        <w:t xml:space="preserve">This section is to capture the summary of your project – the problem, the final solution, data, and </w:t>
      </w:r>
      <w:proofErr w:type="gramStart"/>
      <w:r>
        <w:t>final outcome</w:t>
      </w:r>
      <w:proofErr w:type="gramEnd"/>
      <w:r>
        <w:t xml:space="preserve">. It is a snapshot of your project as it is today. This will also be helpful for your final project presentation as well. </w:t>
      </w:r>
    </w:p>
    <w:p w:rsidR="7B993354" w:rsidRDefault="7B993354" w:rsidP="764BF0AF"/>
    <w:p w:rsidR="7B993354" w:rsidRDefault="764BF0AF" w:rsidP="008807D7">
      <w:pPr>
        <w:pStyle w:val="Heading3"/>
        <w:numPr>
          <w:ilvl w:val="0"/>
          <w:numId w:val="19"/>
        </w:numPr>
      </w:pPr>
      <w:r>
        <w:t>What is our problem statement</w:t>
      </w:r>
    </w:p>
    <w:p w:rsidR="7B993354" w:rsidRDefault="764BF0AF" w:rsidP="764BF0AF">
      <w:pPr>
        <w:ind w:left="720"/>
      </w:pPr>
      <w:r>
        <w:t xml:space="preserve">Go back to </w:t>
      </w:r>
      <w:hyperlink r:id="rId17">
        <w:r w:rsidRPr="764BF0AF">
          <w:rPr>
            <w:rStyle w:val="Hyperlink"/>
          </w:rPr>
          <w:t>Section 2</w:t>
        </w:r>
      </w:hyperlink>
      <w:r>
        <w:t xml:space="preserve"> and write your problem statement again. Has there been any change in it? For </w:t>
      </w:r>
      <w:proofErr w:type="gramStart"/>
      <w:r>
        <w:t>example:</w:t>
      </w:r>
      <w:proofErr w:type="gramEnd"/>
      <w:r>
        <w:t xml:space="preserve"> it may have reduced on increased in its scope?</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Pr>
        <w:ind w:left="720"/>
      </w:pPr>
    </w:p>
    <w:p w:rsidR="7B993354" w:rsidRDefault="7B993354" w:rsidP="764BF0AF">
      <w:pPr>
        <w:ind w:left="720"/>
      </w:pPr>
    </w:p>
    <w:p w:rsidR="7B993354" w:rsidRDefault="7B993354" w:rsidP="764BF0AF">
      <w:pPr>
        <w:ind w:left="720"/>
      </w:pPr>
    </w:p>
    <w:p w:rsidR="7B993354" w:rsidRDefault="764BF0AF" w:rsidP="008807D7">
      <w:pPr>
        <w:pStyle w:val="Heading3"/>
        <w:numPr>
          <w:ilvl w:val="0"/>
          <w:numId w:val="19"/>
        </w:numPr>
      </w:pPr>
      <w:r>
        <w:t xml:space="preserve">What was our desired end state? </w:t>
      </w:r>
    </w:p>
    <w:p w:rsidR="7B993354" w:rsidRDefault="764BF0AF" w:rsidP="764BF0AF">
      <w:pPr>
        <w:ind w:left="720"/>
      </w:pPr>
      <w:r>
        <w:t xml:space="preserve">What did you exactly set out to create?  (Example: an AI enabled waste </w:t>
      </w:r>
      <w:proofErr w:type="spellStart"/>
      <w:r>
        <w:t>segragation</w:t>
      </w:r>
      <w:proofErr w:type="spellEnd"/>
      <w:r>
        <w:t xml:space="preserve"> system within a budget of 15K)</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 w:rsidR="7B993354" w:rsidRDefault="7B993354" w:rsidP="764BF0AF"/>
    <w:p w:rsidR="7B993354" w:rsidRDefault="7B993354" w:rsidP="764BF0AF"/>
    <w:p w:rsidR="7B993354" w:rsidRDefault="764BF0AF" w:rsidP="008807D7">
      <w:pPr>
        <w:pStyle w:val="Heading3"/>
        <w:numPr>
          <w:ilvl w:val="0"/>
          <w:numId w:val="19"/>
        </w:numPr>
      </w:pPr>
      <w:r>
        <w:t>What is the final solution</w:t>
      </w:r>
    </w:p>
    <w:p w:rsidR="7B993354" w:rsidRDefault="764BF0AF" w:rsidP="764BF0AF">
      <w:pPr>
        <w:ind w:left="720"/>
      </w:pPr>
      <w:r>
        <w:t xml:space="preserve">Share what the final solution is now and if applicable, how it is different from the original </w:t>
      </w:r>
      <w:proofErr w:type="spellStart"/>
      <w:r>
        <w:t>conceptualisation</w:t>
      </w:r>
      <w:proofErr w:type="spellEnd"/>
      <w:r>
        <w:t xml:space="preserve">. Add a picture of your final prototype or installation and/or a link to your video (you may upload your video as a public video on </w:t>
      </w:r>
      <w:proofErr w:type="spellStart"/>
      <w:r>
        <w:t>Vimeo</w:t>
      </w:r>
      <w:proofErr w:type="spellEnd"/>
      <w:r>
        <w:t xml:space="preserve"> YouTube or share an accessible link for drive)</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B993354" w:rsidP="764BF0AF"/>
    <w:p w:rsidR="7B993354" w:rsidRDefault="764BF0AF" w:rsidP="008807D7">
      <w:pPr>
        <w:pStyle w:val="Heading3"/>
        <w:numPr>
          <w:ilvl w:val="0"/>
          <w:numId w:val="19"/>
        </w:numPr>
      </w:pPr>
      <w:r>
        <w:t>What results has it created?</w:t>
      </w:r>
    </w:p>
    <w:p w:rsidR="7B993354" w:rsidRDefault="764BF0AF" w:rsidP="764BF0AF">
      <w:pPr>
        <w:ind w:left="720"/>
      </w:pPr>
      <w:r>
        <w:t xml:space="preserve"> Share some numbers on impact. (</w:t>
      </w:r>
      <w:r w:rsidRPr="764BF0AF">
        <w:rPr>
          <w:color w:val="7F7F7F" w:themeColor="text1" w:themeTint="80"/>
        </w:rPr>
        <w:t xml:space="preserve">Example: We implemented our prototype in our school campus with an area of ~3 acres and 250 students. The total waste produced per week </w:t>
      </w:r>
      <w:proofErr w:type="gramStart"/>
      <w:r w:rsidRPr="764BF0AF">
        <w:rPr>
          <w:color w:val="7F7F7F" w:themeColor="text1" w:themeTint="80"/>
        </w:rPr>
        <w:t>was reduced</w:t>
      </w:r>
      <w:proofErr w:type="gramEnd"/>
      <w:r w:rsidRPr="764BF0AF">
        <w:rPr>
          <w:color w:val="7F7F7F" w:themeColor="text1" w:themeTint="80"/>
        </w:rPr>
        <w:t xml:space="preserve"> from 175kg (measured in Aug) to 100 kg (measured in Oct). A 60% reduction in waste and about 50 kg of the waste </w:t>
      </w:r>
      <w:proofErr w:type="gramStart"/>
      <w:r w:rsidRPr="764BF0AF">
        <w:rPr>
          <w:color w:val="7F7F7F" w:themeColor="text1" w:themeTint="80"/>
        </w:rPr>
        <w:t>was also sent</w:t>
      </w:r>
      <w:proofErr w:type="gramEnd"/>
      <w:r w:rsidRPr="764BF0AF">
        <w:rPr>
          <w:color w:val="7F7F7F" w:themeColor="text1" w:themeTint="80"/>
        </w:rPr>
        <w:t xml:space="preserve"> to recycling. Total reduction in waste going to landfill was almost 70% (from 175kg to 50kg per week)</w:t>
      </w:r>
      <w:r>
        <w:t xml:space="preserve"> </w:t>
      </w:r>
    </w:p>
    <w:p w:rsidR="7B993354" w:rsidRDefault="764BF0AF" w:rsidP="764BF0AF">
      <w:pPr>
        <w:ind w:firstLine="720"/>
        <w:rPr>
          <w:i/>
          <w:iCs/>
          <w:highlight w:val="lightGray"/>
        </w:rPr>
      </w:pPr>
      <w:r w:rsidRPr="764BF0AF">
        <w:rPr>
          <w:i/>
          <w:iCs/>
          <w:highlight w:val="lightGray"/>
        </w:rPr>
        <w:t>(1-2 sentences, 100 words)</w:t>
      </w:r>
    </w:p>
    <w:p w:rsidR="7B993354" w:rsidRDefault="7B993354" w:rsidP="764BF0AF"/>
    <w:p w:rsidR="7B993354" w:rsidRDefault="7B993354" w:rsidP="764BF0AF"/>
    <w:p w:rsidR="7B993354" w:rsidRDefault="7B993354" w:rsidP="764BF0AF"/>
    <w:p w:rsidR="7B993354" w:rsidRDefault="7B993354" w:rsidP="764BF0AF"/>
    <w:p w:rsidR="7B993354" w:rsidRDefault="7B993354" w:rsidP="764BF0AF"/>
    <w:p w:rsidR="7B993354" w:rsidRDefault="7B993354" w:rsidP="764BF0AF"/>
    <w:p w:rsidR="7B993354" w:rsidRDefault="764BF0AF" w:rsidP="008807D7">
      <w:pPr>
        <w:pStyle w:val="Heading3"/>
        <w:numPr>
          <w:ilvl w:val="0"/>
          <w:numId w:val="19"/>
        </w:numPr>
      </w:pPr>
      <w:r>
        <w:t>What are its strengths</w:t>
      </w:r>
    </w:p>
    <w:p w:rsidR="7B993354" w:rsidRDefault="764BF0AF" w:rsidP="764BF0AF">
      <w:pPr>
        <w:ind w:firstLine="720"/>
        <w:rPr>
          <w:color w:val="7F7F7F" w:themeColor="text1" w:themeTint="80"/>
        </w:rPr>
      </w:pPr>
      <w:r>
        <w:t xml:space="preserve">What key features would you like to highlight? </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 w:rsidR="7B993354" w:rsidRDefault="7B993354" w:rsidP="764BF0AF"/>
    <w:p w:rsidR="7B993354" w:rsidRDefault="7B993354" w:rsidP="764BF0AF"/>
    <w:p w:rsidR="7B993354" w:rsidRDefault="764BF0AF" w:rsidP="008807D7">
      <w:pPr>
        <w:pStyle w:val="Heading3"/>
        <w:numPr>
          <w:ilvl w:val="0"/>
          <w:numId w:val="19"/>
        </w:numPr>
      </w:pPr>
      <w:r>
        <w:t>What are its weaknesses</w:t>
      </w:r>
    </w:p>
    <w:p w:rsidR="7B993354" w:rsidRDefault="764BF0AF" w:rsidP="764BF0AF">
      <w:pPr>
        <w:rPr>
          <w:color w:val="7F7F7F" w:themeColor="text1" w:themeTint="80"/>
        </w:rPr>
      </w:pPr>
      <w:r>
        <w:t xml:space="preserve">What are some features would you like to change/ address later? </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B993354" w:rsidP="764BF0AF">
      <w:pPr>
        <w:ind w:firstLine="720"/>
        <w:rPr>
          <w:i/>
          <w:iCs/>
          <w:highlight w:val="lightGray"/>
        </w:rPr>
      </w:pPr>
    </w:p>
    <w:p w:rsidR="7B993354" w:rsidRDefault="764BF0AF" w:rsidP="008807D7">
      <w:pPr>
        <w:pStyle w:val="Heading3"/>
        <w:numPr>
          <w:ilvl w:val="0"/>
          <w:numId w:val="19"/>
        </w:numPr>
      </w:pPr>
      <w:r>
        <w:lastRenderedPageBreak/>
        <w:t xml:space="preserve">Overall cost of implementation </w:t>
      </w:r>
    </w:p>
    <w:p w:rsidR="7B993354" w:rsidRDefault="764BF0AF" w:rsidP="764BF0AF">
      <w:pPr>
        <w:ind w:firstLine="720"/>
        <w:rPr>
          <w:i/>
          <w:iCs/>
          <w:highlight w:val="lightGray"/>
        </w:rPr>
      </w:pPr>
      <w:r w:rsidRPr="764BF0AF">
        <w:rPr>
          <w:i/>
          <w:iCs/>
          <w:highlight w:val="lightGray"/>
        </w:rPr>
        <w:t>(1-2 sentences, 50 words)</w:t>
      </w:r>
    </w:p>
    <w:p w:rsidR="7B993354" w:rsidRDefault="7B993354" w:rsidP="764BF0AF">
      <w:pPr>
        <w:ind w:firstLine="720"/>
        <w:rPr>
          <w:i/>
          <w:iCs/>
          <w:highlight w:val="lightGray"/>
        </w:rPr>
      </w:pPr>
    </w:p>
    <w:p w:rsidR="7B993354" w:rsidRDefault="7B993354" w:rsidP="764BF0AF">
      <w:pPr>
        <w:rPr>
          <w:color w:val="7F7F7F" w:themeColor="text1" w:themeTint="80"/>
        </w:rPr>
      </w:pPr>
    </w:p>
    <w:p w:rsidR="7B993354" w:rsidRDefault="7B993354" w:rsidP="764BF0AF">
      <w:pPr>
        <w:rPr>
          <w:color w:val="7F7F7F" w:themeColor="text1" w:themeTint="80"/>
        </w:rPr>
      </w:pPr>
    </w:p>
    <w:p w:rsidR="7B993354" w:rsidRDefault="7B993354" w:rsidP="764BF0AF">
      <w:pPr>
        <w:rPr>
          <w:color w:val="7F7F7F" w:themeColor="text1" w:themeTint="80"/>
        </w:rPr>
      </w:pPr>
    </w:p>
    <w:p w:rsidR="7B993354" w:rsidRDefault="764BF0AF" w:rsidP="764BF0AF">
      <w:pPr>
        <w:pStyle w:val="Heading3"/>
        <w:rPr>
          <w:color w:val="7F7F7F" w:themeColor="text1" w:themeTint="80"/>
        </w:rPr>
      </w:pPr>
      <w:r>
        <w:t>Section5.1: Feedback post finals presentation</w:t>
      </w:r>
    </w:p>
    <w:p w:rsidR="7B993354" w:rsidRDefault="764BF0AF" w:rsidP="764BF0AF">
      <w:r>
        <w:t xml:space="preserve">Fill this section after the finals on </w:t>
      </w:r>
      <w:proofErr w:type="gramStart"/>
      <w:r>
        <w:t>16</w:t>
      </w:r>
      <w:r w:rsidRPr="764BF0AF">
        <w:rPr>
          <w:vertAlign w:val="superscript"/>
        </w:rPr>
        <w:t>th</w:t>
      </w:r>
      <w:proofErr w:type="gramEnd"/>
      <w:r>
        <w:t xml:space="preserve"> November.</w:t>
      </w:r>
    </w:p>
    <w:p w:rsidR="7B993354" w:rsidRDefault="764BF0AF" w:rsidP="008807D7">
      <w:pPr>
        <w:pStyle w:val="Heading3"/>
        <w:numPr>
          <w:ilvl w:val="0"/>
          <w:numId w:val="19"/>
        </w:numPr>
      </w:pPr>
      <w:r>
        <w:t xml:space="preserve">Feedback for the project: </w:t>
      </w:r>
    </w:p>
    <w:p w:rsidR="7B993354" w:rsidRDefault="764BF0AF" w:rsidP="764BF0AF">
      <w:pPr>
        <w:ind w:left="720"/>
      </w:pPr>
      <w:proofErr w:type="gramStart"/>
      <w:r>
        <w:t>List down critical feedback that came from different stakeholders.</w:t>
      </w:r>
      <w:proofErr w:type="gramEnd"/>
      <w:r>
        <w:t xml:space="preserve"> Include those that you could not act upon due to time or other constraints, but will definitely help in the project’s future direction</w:t>
      </w:r>
    </w:p>
    <w:p w:rsidR="7B993354" w:rsidRDefault="7B993354" w:rsidP="764BF0AF">
      <w:pPr>
        <w:ind w:left="720"/>
      </w:pPr>
    </w:p>
    <w:p w:rsidR="7B993354" w:rsidRDefault="7B993354" w:rsidP="764BF0AF">
      <w:pPr>
        <w:ind w:left="720"/>
      </w:pPr>
    </w:p>
    <w:p w:rsidR="7B993354" w:rsidRDefault="7B993354" w:rsidP="764BF0AF">
      <w:pPr>
        <w:ind w:left="720"/>
      </w:pPr>
    </w:p>
    <w:p w:rsidR="7B993354" w:rsidRDefault="7B993354" w:rsidP="764BF0AF">
      <w:pPr>
        <w:ind w:left="720"/>
      </w:pPr>
    </w:p>
    <w:p w:rsidR="7B993354" w:rsidRDefault="764BF0AF" w:rsidP="008807D7">
      <w:pPr>
        <w:pStyle w:val="Heading3"/>
        <w:numPr>
          <w:ilvl w:val="0"/>
          <w:numId w:val="19"/>
        </w:numPr>
      </w:pPr>
      <w:r>
        <w:t xml:space="preserve">Future direction: </w:t>
      </w:r>
    </w:p>
    <w:p w:rsidR="7B993354" w:rsidRDefault="764BF0AF" w:rsidP="764BF0AF">
      <w:pPr>
        <w:ind w:left="720"/>
      </w:pPr>
      <w:r>
        <w:t>How will you take your project further, beyond the competition?</w:t>
      </w:r>
    </w:p>
    <w:p w:rsidR="7B993354" w:rsidRDefault="7B993354" w:rsidP="764BF0AF"/>
    <w:p w:rsidR="7B993354" w:rsidRDefault="7B993354" w:rsidP="764BF0AF"/>
    <w:p w:rsidR="7B993354" w:rsidRDefault="7B993354" w:rsidP="764BF0AF"/>
    <w:p w:rsidR="7B993354" w:rsidRDefault="7B993354" w:rsidP="764BF0AF"/>
    <w:p w:rsidR="7B993354" w:rsidRDefault="7B993354" w:rsidP="764BF0AF">
      <w:r>
        <w:br w:type="page"/>
      </w:r>
    </w:p>
    <w:p w:rsidR="7B993354" w:rsidRDefault="764BF0AF" w:rsidP="764BF0AF">
      <w:pPr>
        <w:pStyle w:val="Heading2"/>
        <w:rPr>
          <w:sz w:val="24"/>
          <w:szCs w:val="24"/>
        </w:rPr>
      </w:pPr>
      <w:r>
        <w:lastRenderedPageBreak/>
        <w:t>Section 6: End of project reflection (after the finals on 16</w:t>
      </w:r>
      <w:r w:rsidRPr="764BF0AF">
        <w:rPr>
          <w:vertAlign w:val="superscript"/>
        </w:rPr>
        <w:t>th</w:t>
      </w:r>
      <w:r>
        <w:t xml:space="preserve"> Nov)</w:t>
      </w:r>
      <w:bookmarkEnd w:id="61"/>
      <w:bookmarkEnd w:id="62"/>
    </w:p>
    <w:p w:rsidR="7B993354" w:rsidRDefault="764BF0AF" w:rsidP="5C35BD48">
      <w:r>
        <w:t xml:space="preserve">Use this section to capture insights from your entire learning journey with the climate action platform – from concept note to final exhibition. </w:t>
      </w:r>
    </w:p>
    <w:p w:rsidR="7B993354" w:rsidRDefault="764BF0AF" w:rsidP="5C35BD48">
      <w:r>
        <w:t>Note: There is one page for each team member and mentor.</w:t>
      </w:r>
    </w:p>
    <w:p w:rsidR="7B993354" w:rsidRDefault="764BF0AF" w:rsidP="5C35BD48">
      <w:r>
        <w:t xml:space="preserve"> </w:t>
      </w:r>
    </w:p>
    <w:p w:rsidR="764BF0AF" w:rsidRDefault="764BF0AF" w:rsidP="764BF0AF">
      <w:pPr>
        <w:pStyle w:val="Heading3"/>
      </w:pPr>
      <w:r>
        <w:t>Member 1</w:t>
      </w:r>
    </w:p>
    <w:p w:rsidR="764BF0AF" w:rsidRDefault="764BF0AF" w:rsidP="764BF0AF">
      <w:r>
        <w:t>Name: _______________________________</w:t>
      </w:r>
    </w:p>
    <w:p w:rsidR="764BF0AF" w:rsidRDefault="764BF0AF" w:rsidP="764BF0AF">
      <w:r>
        <w:t>Date: ________________</w:t>
      </w:r>
    </w:p>
    <w:p w:rsidR="615FC160" w:rsidRDefault="6CA0CB91" w:rsidP="4BA7F9E8">
      <w:pPr>
        <w:pStyle w:val="Heading4"/>
      </w:pPr>
      <w:bookmarkStart w:id="63" w:name="_Toc106333685"/>
      <w:bookmarkStart w:id="64" w:name="_Toc793915270"/>
      <w:r>
        <w:t>Celebrate your achievement:</w:t>
      </w:r>
      <w:bookmarkEnd w:id="63"/>
      <w:bookmarkEnd w:id="64"/>
      <w:r>
        <w:t xml:space="preserve"> </w:t>
      </w:r>
    </w:p>
    <w:p w:rsidR="7977D896" w:rsidRDefault="764BF0AF" w:rsidP="764BF0AF">
      <w:pPr>
        <w:ind w:firstLine="360"/>
      </w:pPr>
      <w:r>
        <w:t xml:space="preserve">What are you most proud </w:t>
      </w:r>
      <w:proofErr w:type="gramStart"/>
      <w:r>
        <w:t>of</w:t>
      </w:r>
      <w:proofErr w:type="gramEnd"/>
      <w:r>
        <w:t>?</w:t>
      </w:r>
    </w:p>
    <w:p w:rsidR="5C35BD48" w:rsidRDefault="5C35BD48" w:rsidP="5C35BD48">
      <w:pPr>
        <w:ind w:left="720"/>
      </w:pPr>
    </w:p>
    <w:p w:rsidR="5C35BD48" w:rsidRDefault="5C35BD48" w:rsidP="5C35BD48">
      <w:pPr>
        <w:ind w:left="720"/>
      </w:pPr>
    </w:p>
    <w:p w:rsidR="303AC3E4" w:rsidRDefault="6CA0CB91" w:rsidP="764BF0AF">
      <w:pPr>
        <w:pStyle w:val="Heading4"/>
      </w:pPr>
      <w:bookmarkStart w:id="65" w:name="_Toc1435312546"/>
      <w:bookmarkStart w:id="66" w:name="_Toc978396343"/>
      <w:r>
        <w:t>Stories:</w:t>
      </w:r>
      <w:bookmarkEnd w:id="65"/>
      <w:bookmarkEnd w:id="66"/>
      <w:r>
        <w:t xml:space="preserve"> </w:t>
      </w:r>
    </w:p>
    <w:p w:rsidR="5C35BD48" w:rsidRDefault="764BF0AF" w:rsidP="764BF0AF">
      <w:pPr>
        <w:ind w:left="360"/>
      </w:pPr>
      <w:r>
        <w:t xml:space="preserve">Share a story to highlight the process of working as part of a team and/or with a mentor. Did anything change in your way of working? </w:t>
      </w:r>
    </w:p>
    <w:p w:rsidR="5C35BD48" w:rsidRDefault="5C35BD48" w:rsidP="5C35BD48">
      <w:pPr>
        <w:ind w:left="720"/>
      </w:pPr>
    </w:p>
    <w:p w:rsidR="5C35BD48" w:rsidRDefault="5C35BD48" w:rsidP="5C35BD48">
      <w:pPr>
        <w:ind w:left="720"/>
      </w:pPr>
    </w:p>
    <w:p w:rsidR="5C35BD48" w:rsidRDefault="5C35BD48" w:rsidP="5C35BD48">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0F285B60" w:rsidRDefault="6CA0CB91" w:rsidP="764BF0AF">
      <w:pPr>
        <w:pStyle w:val="Heading4"/>
      </w:pPr>
      <w:bookmarkStart w:id="67" w:name="_Toc1080121724"/>
      <w:bookmarkStart w:id="68" w:name="_Toc897863228"/>
      <w:r>
        <w:t>Key learning:</w:t>
      </w:r>
      <w:bookmarkEnd w:id="67"/>
      <w:bookmarkEnd w:id="68"/>
      <w:r>
        <w:t xml:space="preserve"> </w:t>
      </w:r>
    </w:p>
    <w:p w:rsidR="5C35BD48" w:rsidRDefault="764BF0AF" w:rsidP="764BF0AF">
      <w:pPr>
        <w:ind w:left="360"/>
      </w:pPr>
      <w:r>
        <w:t xml:space="preserve">What is one key takeaway for you from the entire journey? </w:t>
      </w:r>
    </w:p>
    <w:p w:rsidR="5C35BD48" w:rsidRDefault="5C35BD48" w:rsidP="5C35BD48">
      <w:pPr>
        <w:ind w:left="720"/>
      </w:pPr>
    </w:p>
    <w:p w:rsidR="764BF0AF" w:rsidRDefault="764BF0AF">
      <w:r>
        <w:br w:type="page"/>
      </w:r>
    </w:p>
    <w:p w:rsidR="764BF0AF" w:rsidRDefault="764BF0AF" w:rsidP="764BF0AF">
      <w:pPr>
        <w:pStyle w:val="Heading3"/>
      </w:pPr>
      <w:r>
        <w:lastRenderedPageBreak/>
        <w:t>Member 2</w:t>
      </w:r>
    </w:p>
    <w:p w:rsidR="764BF0AF" w:rsidRDefault="764BF0AF" w:rsidP="764BF0AF">
      <w:r>
        <w:t>Name: _______________________________</w:t>
      </w:r>
    </w:p>
    <w:p w:rsidR="764BF0AF" w:rsidRDefault="764BF0AF" w:rsidP="764BF0AF">
      <w:r>
        <w:t>Date: ________________</w:t>
      </w:r>
    </w:p>
    <w:p w:rsidR="764BF0AF" w:rsidRDefault="6CA0CB91" w:rsidP="4BA7F9E8">
      <w:pPr>
        <w:pStyle w:val="Heading4"/>
      </w:pPr>
      <w:r>
        <w:t xml:space="preserve">Celebrate your achievement: </w:t>
      </w:r>
    </w:p>
    <w:p w:rsidR="764BF0AF" w:rsidRDefault="764BF0AF" w:rsidP="764BF0AF">
      <w:pPr>
        <w:ind w:firstLine="360"/>
      </w:pPr>
      <w:r>
        <w:t xml:space="preserve">What are you most proud </w:t>
      </w:r>
      <w:proofErr w:type="gramStart"/>
      <w:r>
        <w:t>of</w:t>
      </w:r>
      <w:proofErr w:type="gramEnd"/>
      <w:r>
        <w:t>?</w:t>
      </w:r>
    </w:p>
    <w:p w:rsidR="764BF0AF" w:rsidRDefault="764BF0AF" w:rsidP="764BF0AF">
      <w:pPr>
        <w:ind w:left="720"/>
      </w:pPr>
    </w:p>
    <w:p w:rsidR="764BF0AF" w:rsidRDefault="764BF0AF" w:rsidP="764BF0AF">
      <w:pPr>
        <w:ind w:left="720"/>
      </w:pPr>
    </w:p>
    <w:p w:rsidR="764BF0AF" w:rsidRDefault="6CA0CB91" w:rsidP="764BF0AF">
      <w:pPr>
        <w:pStyle w:val="Heading4"/>
      </w:pPr>
      <w:r>
        <w:t xml:space="preserve">Stories: </w:t>
      </w:r>
    </w:p>
    <w:p w:rsidR="764BF0AF" w:rsidRDefault="764BF0AF" w:rsidP="764BF0AF">
      <w:pPr>
        <w:ind w:left="360"/>
      </w:pPr>
      <w:r>
        <w:t xml:space="preserve">Share a story to highlight the process of working as part of a team and/or with a mentor. Did anything change in your way of working?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Key learning: </w:t>
      </w:r>
    </w:p>
    <w:p w:rsidR="764BF0AF" w:rsidRDefault="764BF0AF" w:rsidP="764BF0AF">
      <w:pPr>
        <w:ind w:left="360"/>
      </w:pPr>
      <w:r>
        <w:t xml:space="preserve">What is one key takeaway for you from the entire journey?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 w:rsidR="764BF0AF" w:rsidRDefault="764BF0AF" w:rsidP="764BF0AF"/>
    <w:p w:rsidR="764BF0AF" w:rsidRDefault="764BF0AF">
      <w:r>
        <w:br w:type="page"/>
      </w:r>
    </w:p>
    <w:p w:rsidR="764BF0AF" w:rsidRDefault="764BF0AF" w:rsidP="764BF0AF">
      <w:pPr>
        <w:pStyle w:val="Heading3"/>
      </w:pPr>
      <w:r>
        <w:lastRenderedPageBreak/>
        <w:t>Member 3 (If applicable)</w:t>
      </w:r>
    </w:p>
    <w:p w:rsidR="764BF0AF" w:rsidRDefault="764BF0AF" w:rsidP="764BF0AF">
      <w:r>
        <w:t>Name: _______________________________</w:t>
      </w:r>
    </w:p>
    <w:p w:rsidR="764BF0AF" w:rsidRDefault="764BF0AF" w:rsidP="764BF0AF">
      <w:r>
        <w:t>Date: ________________</w:t>
      </w:r>
    </w:p>
    <w:p w:rsidR="764BF0AF" w:rsidRDefault="6CA0CB91" w:rsidP="4BA7F9E8">
      <w:pPr>
        <w:pStyle w:val="Heading4"/>
      </w:pPr>
      <w:r>
        <w:t xml:space="preserve">Celebrate your achievement: </w:t>
      </w:r>
    </w:p>
    <w:p w:rsidR="764BF0AF" w:rsidRDefault="764BF0AF" w:rsidP="764BF0AF">
      <w:pPr>
        <w:ind w:firstLine="360"/>
      </w:pPr>
      <w:r>
        <w:t xml:space="preserve">What are you most proud </w:t>
      </w:r>
      <w:proofErr w:type="gramStart"/>
      <w:r>
        <w:t>of</w:t>
      </w:r>
      <w:proofErr w:type="gramEnd"/>
      <w:r>
        <w:t>?</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Stories: </w:t>
      </w:r>
    </w:p>
    <w:p w:rsidR="764BF0AF" w:rsidRDefault="764BF0AF" w:rsidP="764BF0AF">
      <w:pPr>
        <w:ind w:left="360"/>
      </w:pPr>
      <w:r>
        <w:t xml:space="preserve">Share a story to highlight the process of working as part of a team and/or with a mentor. Did anything change in your way of working?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Key learning: </w:t>
      </w:r>
    </w:p>
    <w:p w:rsidR="764BF0AF" w:rsidRDefault="764BF0AF" w:rsidP="764BF0AF">
      <w:pPr>
        <w:ind w:left="360"/>
      </w:pPr>
      <w:r>
        <w:t xml:space="preserve">What is one key takeaway for you from the entire journey?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 w:rsidR="764BF0AF" w:rsidRDefault="764BF0AF">
      <w:r>
        <w:br w:type="page"/>
      </w:r>
    </w:p>
    <w:p w:rsidR="764BF0AF" w:rsidRDefault="764BF0AF" w:rsidP="764BF0AF">
      <w:pPr>
        <w:pStyle w:val="Heading3"/>
      </w:pPr>
      <w:r>
        <w:lastRenderedPageBreak/>
        <w:t>Member 4 (If applicable)</w:t>
      </w:r>
    </w:p>
    <w:p w:rsidR="764BF0AF" w:rsidRDefault="764BF0AF" w:rsidP="764BF0AF">
      <w:r>
        <w:t>Name: _______________________________</w:t>
      </w:r>
    </w:p>
    <w:p w:rsidR="764BF0AF" w:rsidRDefault="764BF0AF" w:rsidP="764BF0AF">
      <w:r>
        <w:t>Date: ________________</w:t>
      </w:r>
    </w:p>
    <w:p w:rsidR="764BF0AF" w:rsidRDefault="6CA0CB91" w:rsidP="4BA7F9E8">
      <w:pPr>
        <w:pStyle w:val="Heading4"/>
      </w:pPr>
      <w:r>
        <w:t xml:space="preserve">Celebrate your achievement: </w:t>
      </w:r>
    </w:p>
    <w:p w:rsidR="764BF0AF" w:rsidRDefault="764BF0AF" w:rsidP="764BF0AF">
      <w:pPr>
        <w:ind w:firstLine="360"/>
      </w:pPr>
      <w:r>
        <w:t xml:space="preserve">What are you most proud </w:t>
      </w:r>
      <w:proofErr w:type="gramStart"/>
      <w:r>
        <w:t>of</w:t>
      </w:r>
      <w:proofErr w:type="gramEnd"/>
      <w:r>
        <w:t>?</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Stories: </w:t>
      </w:r>
    </w:p>
    <w:p w:rsidR="764BF0AF" w:rsidRDefault="764BF0AF" w:rsidP="764BF0AF">
      <w:pPr>
        <w:ind w:left="360"/>
      </w:pPr>
      <w:r>
        <w:t xml:space="preserve">Share a story to highlight the process of working as part of a team and/or with a mentor. Did anything change in your way of working?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Key learning: </w:t>
      </w:r>
    </w:p>
    <w:p w:rsidR="764BF0AF" w:rsidRDefault="764BF0AF" w:rsidP="764BF0AF">
      <w:pPr>
        <w:ind w:left="360"/>
      </w:pPr>
      <w:r>
        <w:t xml:space="preserve">What is one key takeaway for you from the entire journey?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 w:rsidR="764BF0AF" w:rsidRDefault="764BF0AF">
      <w:r>
        <w:br w:type="page"/>
      </w:r>
    </w:p>
    <w:p w:rsidR="764BF0AF" w:rsidRDefault="764BF0AF" w:rsidP="764BF0AF"/>
    <w:p w:rsidR="764BF0AF" w:rsidRDefault="764BF0AF" w:rsidP="764BF0AF">
      <w:pPr>
        <w:pStyle w:val="Heading3"/>
      </w:pPr>
      <w:r>
        <w:t>Member 5 (If applicable)</w:t>
      </w:r>
    </w:p>
    <w:p w:rsidR="764BF0AF" w:rsidRDefault="764BF0AF" w:rsidP="764BF0AF">
      <w:r>
        <w:t>Name: _______________________________</w:t>
      </w:r>
    </w:p>
    <w:p w:rsidR="764BF0AF" w:rsidRDefault="764BF0AF" w:rsidP="764BF0AF">
      <w:r>
        <w:t>Date: ________________</w:t>
      </w:r>
    </w:p>
    <w:p w:rsidR="764BF0AF" w:rsidRDefault="6CA0CB91" w:rsidP="4BA7F9E8">
      <w:pPr>
        <w:pStyle w:val="Heading4"/>
      </w:pPr>
      <w:r>
        <w:t xml:space="preserve">Celebrate your achievement: </w:t>
      </w:r>
    </w:p>
    <w:p w:rsidR="764BF0AF" w:rsidRDefault="764BF0AF" w:rsidP="764BF0AF">
      <w:pPr>
        <w:ind w:firstLine="360"/>
      </w:pPr>
      <w:r>
        <w:t xml:space="preserve">What are you most proud </w:t>
      </w:r>
      <w:proofErr w:type="gramStart"/>
      <w:r>
        <w:t>of</w:t>
      </w:r>
      <w:proofErr w:type="gramEnd"/>
      <w:r>
        <w:t>?</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Stories: </w:t>
      </w:r>
    </w:p>
    <w:p w:rsidR="764BF0AF" w:rsidRDefault="764BF0AF" w:rsidP="764BF0AF">
      <w:pPr>
        <w:ind w:left="360"/>
      </w:pPr>
      <w:r>
        <w:t xml:space="preserve">Share a story to highlight the process of working as part of a team and/or with a mentor. Did anything change in your way of working?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Key learning: </w:t>
      </w:r>
    </w:p>
    <w:p w:rsidR="764BF0AF" w:rsidRDefault="764BF0AF" w:rsidP="764BF0AF">
      <w:pPr>
        <w:ind w:left="360"/>
      </w:pPr>
      <w:r>
        <w:t xml:space="preserve">What is one key takeaway for you from the entire journey?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 w:rsidR="764BF0AF" w:rsidRDefault="764BF0AF">
      <w:r>
        <w:br w:type="page"/>
      </w:r>
    </w:p>
    <w:p w:rsidR="764BF0AF" w:rsidRDefault="764BF0AF" w:rsidP="764BF0AF">
      <w:pPr>
        <w:pStyle w:val="Heading3"/>
      </w:pPr>
      <w:r>
        <w:lastRenderedPageBreak/>
        <w:t>Mentor</w:t>
      </w:r>
    </w:p>
    <w:p w:rsidR="764BF0AF" w:rsidRDefault="764BF0AF" w:rsidP="764BF0AF">
      <w:r>
        <w:t>Name: _______________________________</w:t>
      </w:r>
    </w:p>
    <w:p w:rsidR="764BF0AF" w:rsidRDefault="764BF0AF" w:rsidP="764BF0AF">
      <w:r>
        <w:t>Date: ________________</w:t>
      </w:r>
    </w:p>
    <w:p w:rsidR="764BF0AF" w:rsidRDefault="6CA0CB91" w:rsidP="4BA7F9E8">
      <w:pPr>
        <w:pStyle w:val="Heading4"/>
      </w:pPr>
      <w:r>
        <w:t xml:space="preserve">Celebrate your achievement: </w:t>
      </w:r>
    </w:p>
    <w:p w:rsidR="764BF0AF" w:rsidRDefault="764BF0AF" w:rsidP="764BF0AF">
      <w:pPr>
        <w:ind w:firstLine="360"/>
      </w:pPr>
      <w:r>
        <w:t xml:space="preserve">What are you most proud </w:t>
      </w:r>
      <w:proofErr w:type="gramStart"/>
      <w:r>
        <w:t>of</w:t>
      </w:r>
      <w:proofErr w:type="gramEnd"/>
      <w:r>
        <w:t>?</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Stories: </w:t>
      </w:r>
    </w:p>
    <w:p w:rsidR="764BF0AF" w:rsidRDefault="764BF0AF" w:rsidP="764BF0AF">
      <w:pPr>
        <w:ind w:left="360"/>
      </w:pPr>
      <w:r>
        <w:t xml:space="preserve">Share a story to highlight the process of mentoring. Did anything change in your way of working?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6CA0CB91" w:rsidP="764BF0AF">
      <w:pPr>
        <w:pStyle w:val="Heading4"/>
      </w:pPr>
      <w:r>
        <w:t xml:space="preserve">Key learning: </w:t>
      </w:r>
    </w:p>
    <w:p w:rsidR="764BF0AF" w:rsidRDefault="764BF0AF" w:rsidP="764BF0AF">
      <w:pPr>
        <w:ind w:left="360"/>
      </w:pPr>
      <w:r>
        <w:t xml:space="preserve">What is one key takeaway for you from the entire journey? </w:t>
      </w:r>
    </w:p>
    <w:p w:rsidR="764BF0AF" w:rsidRDefault="764BF0AF" w:rsidP="764BF0AF">
      <w:pPr>
        <w:ind w:left="720"/>
      </w:pPr>
    </w:p>
    <w:p w:rsidR="764BF0AF" w:rsidRDefault="764BF0AF" w:rsidP="764BF0AF">
      <w:pPr>
        <w:ind w:left="720"/>
      </w:pPr>
    </w:p>
    <w:p w:rsidR="764BF0AF" w:rsidRDefault="764BF0AF" w:rsidP="764BF0AF">
      <w:pPr>
        <w:ind w:left="720"/>
      </w:pPr>
    </w:p>
    <w:p w:rsidR="764BF0AF" w:rsidRDefault="764BF0AF" w:rsidP="764BF0AF"/>
    <w:p w:rsidR="764BF0AF" w:rsidRDefault="6CA0CB91" w:rsidP="764BF0AF">
      <w:pPr>
        <w:pStyle w:val="Heading4"/>
      </w:pPr>
      <w:r>
        <w:t>Team Feedback</w:t>
      </w:r>
    </w:p>
    <w:p w:rsidR="764BF0AF" w:rsidRDefault="764BF0AF" w:rsidP="764BF0AF">
      <w:pPr>
        <w:ind w:left="360"/>
      </w:pPr>
      <w:r>
        <w:t>Share the strengths and areas of improvement for each team member that you have observed.</w:t>
      </w:r>
    </w:p>
    <w:p w:rsidR="764BF0AF" w:rsidRDefault="764BF0AF" w:rsidP="764BF0AF">
      <w:pPr>
        <w:ind w:left="360"/>
      </w:pPr>
    </w:p>
    <w:p w:rsidR="764BF0AF" w:rsidRDefault="764BF0AF">
      <w:r>
        <w:br w:type="page"/>
      </w: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p>
    <w:p w:rsidR="764BF0AF" w:rsidRDefault="764BF0AF" w:rsidP="764BF0AF">
      <w:pPr>
        <w:ind w:left="360"/>
        <w:jc w:val="center"/>
        <w:rPr>
          <w:rFonts w:ascii="Aptos" w:hAnsi="Aptos"/>
          <w:i/>
          <w:iCs/>
        </w:rPr>
      </w:pPr>
      <w:r w:rsidRPr="764BF0AF">
        <w:rPr>
          <w:rFonts w:ascii="Aptos" w:hAnsi="Aptos"/>
          <w:i/>
          <w:iCs/>
        </w:rPr>
        <w:t xml:space="preserve">“This is not the end of a project—it’s the beginning of a purpose. What </w:t>
      </w:r>
      <w:proofErr w:type="gramStart"/>
      <w:r w:rsidRPr="764BF0AF">
        <w:rPr>
          <w:rFonts w:ascii="Aptos" w:hAnsi="Aptos"/>
          <w:i/>
          <w:iCs/>
        </w:rPr>
        <w:t>you’ve</w:t>
      </w:r>
      <w:proofErr w:type="gramEnd"/>
      <w:r w:rsidRPr="764BF0AF">
        <w:rPr>
          <w:rFonts w:ascii="Aptos" w:hAnsi="Aptos"/>
          <w:i/>
          <w:iCs/>
        </w:rPr>
        <w:t xml:space="preserve"> built is more than a solution; it’s a mindset. Carry it forward, because the world needs not just ideas, but </w:t>
      </w:r>
      <w:proofErr w:type="spellStart"/>
      <w:r w:rsidRPr="764BF0AF">
        <w:rPr>
          <w:rFonts w:ascii="Aptos" w:hAnsi="Aptos"/>
          <w:i/>
          <w:iCs/>
        </w:rPr>
        <w:t>changemakers</w:t>
      </w:r>
      <w:proofErr w:type="spellEnd"/>
      <w:r w:rsidRPr="764BF0AF">
        <w:rPr>
          <w:rFonts w:ascii="Aptos" w:hAnsi="Aptos"/>
          <w:i/>
          <w:iCs/>
        </w:rPr>
        <w:t xml:space="preserve"> like you.”</w:t>
      </w:r>
    </w:p>
    <w:p w:rsidR="764BF0AF" w:rsidRDefault="764BF0AF" w:rsidP="008807D7">
      <w:pPr>
        <w:pStyle w:val="ListParagraph"/>
        <w:numPr>
          <w:ilvl w:val="0"/>
          <w:numId w:val="16"/>
        </w:numPr>
        <w:jc w:val="center"/>
        <w:rPr>
          <w:rFonts w:ascii="Aptos" w:hAnsi="Aptos"/>
          <w:i/>
          <w:iCs/>
        </w:rPr>
      </w:pPr>
      <w:r w:rsidRPr="764BF0AF">
        <w:rPr>
          <w:rFonts w:ascii="Aptos" w:hAnsi="Aptos"/>
          <w:i/>
          <w:iCs/>
        </w:rPr>
        <w:t xml:space="preserve">All the best wishes from the </w:t>
      </w:r>
      <w:proofErr w:type="spellStart"/>
      <w:r w:rsidRPr="764BF0AF">
        <w:rPr>
          <w:rFonts w:ascii="Aptos" w:hAnsi="Aptos"/>
          <w:i/>
          <w:iCs/>
        </w:rPr>
        <w:t>organising</w:t>
      </w:r>
      <w:proofErr w:type="spellEnd"/>
      <w:r w:rsidRPr="764BF0AF">
        <w:rPr>
          <w:rFonts w:ascii="Aptos" w:hAnsi="Aptos"/>
          <w:i/>
          <w:iCs/>
        </w:rPr>
        <w:t xml:space="preserve"> team at the Climate Action Platform 2025</w:t>
      </w:r>
    </w:p>
    <w:p w:rsidR="764BF0AF" w:rsidRDefault="764BF0AF"/>
    <w:p w:rsidR="5C35BD48" w:rsidRDefault="5C35BD48" w:rsidP="5C35BD48"/>
    <w:p w:rsidR="5C35BD48" w:rsidRDefault="5C35BD48" w:rsidP="5C35BD48"/>
    <w:p w:rsidR="5C35BD48" w:rsidRDefault="5C35BD48" w:rsidP="5C35BD48"/>
    <w:p w:rsidR="5C35BD48" w:rsidRDefault="5C35BD48" w:rsidP="5C35BD48"/>
    <w:p w:rsidR="5C35BD48" w:rsidRDefault="5C35BD48" w:rsidP="5C35BD48"/>
    <w:p w:rsidR="5C35BD48" w:rsidRDefault="5C35BD48" w:rsidP="5C35BD48">
      <w:pPr>
        <w:ind w:left="720"/>
      </w:pPr>
    </w:p>
    <w:sectPr w:rsidR="5C35BD48">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Guest User" w:date="2025-08-06T15:58:00Z" w:initials="GU">
    <w:p w:rsidR="00EB216B" w:rsidRDefault="00EB216B">
      <w:r>
        <w:annotationRef/>
      </w:r>
      <w:r w:rsidRPr="2A246BDE">
        <w:t>Do we want to give the options given below as a drop down?</w:t>
      </w:r>
    </w:p>
  </w:comment>
  <w:comment w:id="6" w:author="Ashima Goyal Siraj" w:date="2025-08-07T10:28:00Z" w:initials="AS">
    <w:p w:rsidR="00EB216B" w:rsidRDefault="00EB216B">
      <w:r>
        <w:annotationRef/>
      </w:r>
      <w:proofErr w:type="gramStart"/>
      <w:r w:rsidRPr="02CCF826">
        <w:t>dropdown</w:t>
      </w:r>
      <w:proofErr w:type="gramEnd"/>
      <w:r w:rsidRPr="02CCF826">
        <w:t xml:space="preserve"> is not possible on my doc settings right now. Will explore more.</w:t>
      </w:r>
    </w:p>
  </w:comment>
  <w:comment w:id="7" w:author="Guest User" w:date="2025-08-06T16:07:00Z" w:initials="GU">
    <w:p w:rsidR="00EB216B" w:rsidRDefault="00EB216B">
      <w:r>
        <w:annotationRef/>
      </w:r>
      <w:r w:rsidRPr="5775A94C">
        <w:t>Do we want to give them a format or should they be able to find this for themselves... I am talking as a numbers blind person.</w:t>
      </w:r>
    </w:p>
  </w:comment>
  <w:comment w:id="8" w:author="Ashima Goyal Siraj" w:date="2025-08-08T05:32:00Z" w:initials="AS">
    <w:p w:rsidR="00EB216B" w:rsidRDefault="00EB216B">
      <w:r>
        <w:annotationRef/>
      </w:r>
      <w:r w:rsidRPr="618FC104">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9" w:author="Guest User" w:date="2025-08-06T15:58:00Z" w:initials="GU">
    <w:p w:rsidR="00EB216B" w:rsidRDefault="00EB216B">
      <w:r>
        <w:annotationRef/>
      </w:r>
      <w:r w:rsidRPr="604491D3">
        <w:t>Do we want to give the options given below as a drop down?</w:t>
      </w:r>
    </w:p>
  </w:comment>
  <w:comment w:id="10" w:author="Ashima Goyal Siraj" w:date="2025-08-07T10:28:00Z" w:initials="AS">
    <w:p w:rsidR="00EB216B" w:rsidRDefault="00EB216B">
      <w:r>
        <w:annotationRef/>
      </w:r>
      <w:proofErr w:type="gramStart"/>
      <w:r w:rsidRPr="0A9839B8">
        <w:t>dropdown</w:t>
      </w:r>
      <w:proofErr w:type="gramEnd"/>
      <w:r w:rsidRPr="0A9839B8">
        <w:t xml:space="preserve"> is not possible on my doc settings right now. Will explore more.</w:t>
      </w:r>
    </w:p>
  </w:comment>
  <w:comment w:id="11" w:author="Guest User" w:date="2025-08-06T16:07:00Z" w:initials="GU">
    <w:p w:rsidR="00EB216B" w:rsidRDefault="00EB216B">
      <w:r>
        <w:annotationRef/>
      </w:r>
      <w:r w:rsidRPr="5B5683E6">
        <w:t>Do we want to give them a format or should they be able to find this for themselves... I am talking as a numbers blind person.</w:t>
      </w:r>
    </w:p>
  </w:comment>
  <w:comment w:id="12" w:author="Ashima Goyal Siraj" w:date="2025-08-08T05:32:00Z" w:initials="AS">
    <w:p w:rsidR="00EB216B" w:rsidRDefault="00EB216B">
      <w:r>
        <w:annotationRef/>
      </w:r>
      <w:r w:rsidRPr="5D2BF62E">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13" w:author="Guest User" w:date="2025-08-06T15:58:00Z" w:initials="GU">
    <w:p w:rsidR="00EB216B" w:rsidRDefault="00EB216B">
      <w:r>
        <w:annotationRef/>
      </w:r>
      <w:r w:rsidRPr="527C0574">
        <w:t>Do we want to give the options given below as a drop down?</w:t>
      </w:r>
    </w:p>
  </w:comment>
  <w:comment w:id="14" w:author="Ashima Goyal Siraj" w:date="2025-08-07T10:28:00Z" w:initials="AS">
    <w:p w:rsidR="00EB216B" w:rsidRDefault="00EB216B">
      <w:r>
        <w:annotationRef/>
      </w:r>
      <w:proofErr w:type="gramStart"/>
      <w:r w:rsidRPr="43174A92">
        <w:t>dropdown</w:t>
      </w:r>
      <w:proofErr w:type="gramEnd"/>
      <w:r w:rsidRPr="43174A92">
        <w:t xml:space="preserve"> is not possible on my doc settings right now. Will explore more.</w:t>
      </w:r>
    </w:p>
  </w:comment>
  <w:comment w:id="15" w:author="Guest User" w:date="2025-08-06T16:07:00Z" w:initials="GU">
    <w:p w:rsidR="00EB216B" w:rsidRDefault="00EB216B">
      <w:r>
        <w:annotationRef/>
      </w:r>
      <w:r w:rsidRPr="7CAB5C1F">
        <w:t>Do we want to give them a format or should they be able to find this for themselves... I am talking as a numbers blind person.</w:t>
      </w:r>
    </w:p>
  </w:comment>
  <w:comment w:id="16" w:author="Ashima Goyal Siraj" w:date="2025-08-08T05:32:00Z" w:initials="AS">
    <w:p w:rsidR="00EB216B" w:rsidRDefault="00EB216B">
      <w:r>
        <w:annotationRef/>
      </w:r>
      <w:r w:rsidRPr="1872D076">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17" w:author="Guest User" w:date="2025-08-06T15:58:00Z" w:initials="GU">
    <w:p w:rsidR="00EB216B" w:rsidRDefault="00EB216B">
      <w:r>
        <w:annotationRef/>
      </w:r>
      <w:r w:rsidRPr="5604CD61">
        <w:t>Do we want to give the options given below as a drop down?</w:t>
      </w:r>
    </w:p>
  </w:comment>
  <w:comment w:id="18" w:author="Ashima Goyal Siraj" w:date="2025-08-07T10:28:00Z" w:initials="AS">
    <w:p w:rsidR="00EB216B" w:rsidRDefault="00EB216B">
      <w:r>
        <w:annotationRef/>
      </w:r>
      <w:proofErr w:type="gramStart"/>
      <w:r w:rsidRPr="2E6B6C5A">
        <w:t>dropdown</w:t>
      </w:r>
      <w:proofErr w:type="gramEnd"/>
      <w:r w:rsidRPr="2E6B6C5A">
        <w:t xml:space="preserve"> is not possible on my doc settings right now. Will explore more.</w:t>
      </w:r>
    </w:p>
  </w:comment>
  <w:comment w:id="19" w:author="Guest User" w:date="2025-08-06T16:07:00Z" w:initials="GU">
    <w:p w:rsidR="00EB216B" w:rsidRDefault="00EB216B">
      <w:r>
        <w:annotationRef/>
      </w:r>
      <w:r w:rsidRPr="2EA90176">
        <w:t>Do we want to give them a format or should they be able to find this for themselves... I am talking as a numbers blind person.</w:t>
      </w:r>
    </w:p>
  </w:comment>
  <w:comment w:id="20" w:author="Ashima Goyal Siraj" w:date="2025-08-08T05:32:00Z" w:initials="AS">
    <w:p w:rsidR="00EB216B" w:rsidRDefault="00EB216B">
      <w:r>
        <w:annotationRef/>
      </w:r>
      <w:r w:rsidRPr="1C1C21E9">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21" w:author="Guest User" w:date="2025-08-06T15:58:00Z" w:initials="GU">
    <w:p w:rsidR="00EB216B" w:rsidRDefault="00EB216B">
      <w:r>
        <w:annotationRef/>
      </w:r>
      <w:r w:rsidRPr="74AC25FD">
        <w:t>Do we want to give the options given below as a drop down?</w:t>
      </w:r>
    </w:p>
  </w:comment>
  <w:comment w:id="22" w:author="Ashima Goyal Siraj" w:date="2025-08-07T10:28:00Z" w:initials="AS">
    <w:p w:rsidR="00EB216B" w:rsidRDefault="00EB216B">
      <w:r>
        <w:annotationRef/>
      </w:r>
      <w:proofErr w:type="gramStart"/>
      <w:r w:rsidRPr="7F32385D">
        <w:t>dropdown</w:t>
      </w:r>
      <w:proofErr w:type="gramEnd"/>
      <w:r w:rsidRPr="7F32385D">
        <w:t xml:space="preserve"> is not possible on my doc settings right now. Will explore more.</w:t>
      </w:r>
    </w:p>
  </w:comment>
  <w:comment w:id="23" w:author="Guest User" w:date="2025-08-06T16:07:00Z" w:initials="GU">
    <w:p w:rsidR="00EB216B" w:rsidRDefault="00EB216B">
      <w:r>
        <w:annotationRef/>
      </w:r>
      <w:r w:rsidRPr="615F5990">
        <w:t>Do we want to give them a format or should they be able to find this for themselves... I am talking as a numbers blind person.</w:t>
      </w:r>
    </w:p>
  </w:comment>
  <w:comment w:id="24" w:author="Ashima Goyal Siraj" w:date="2025-08-08T05:32:00Z" w:initials="AS">
    <w:p w:rsidR="00EB216B" w:rsidRDefault="00EB216B">
      <w:r>
        <w:annotationRef/>
      </w:r>
      <w:r w:rsidRPr="1B2E9BF7">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25" w:author="Guest User" w:date="2025-08-06T15:58:00Z" w:initials="GU">
    <w:p w:rsidR="00EB216B" w:rsidRDefault="00EB216B">
      <w:r>
        <w:annotationRef/>
      </w:r>
      <w:r w:rsidRPr="1C9E84B5">
        <w:t>Do we want to give the options given below as a drop down?</w:t>
      </w:r>
    </w:p>
  </w:comment>
  <w:comment w:id="26" w:author="Ashima Goyal Siraj" w:date="2025-08-07T10:28:00Z" w:initials="AS">
    <w:p w:rsidR="00EB216B" w:rsidRDefault="00EB216B">
      <w:r>
        <w:annotationRef/>
      </w:r>
      <w:proofErr w:type="gramStart"/>
      <w:r w:rsidRPr="386B0B7E">
        <w:t>dropdown</w:t>
      </w:r>
      <w:proofErr w:type="gramEnd"/>
      <w:r w:rsidRPr="386B0B7E">
        <w:t xml:space="preserve"> is not possible on my doc settings right now. Will explore more.</w:t>
      </w:r>
    </w:p>
  </w:comment>
  <w:comment w:id="27" w:author="Guest User" w:date="2025-08-06T16:07:00Z" w:initials="GU">
    <w:p w:rsidR="00EB216B" w:rsidRDefault="00EB216B">
      <w:r>
        <w:annotationRef/>
      </w:r>
      <w:r w:rsidRPr="079C6613">
        <w:t>Do we want to give them a format or should they be able to find this for themselves... I am talking as a numbers blind person.</w:t>
      </w:r>
    </w:p>
  </w:comment>
  <w:comment w:id="28" w:author="Ashima Goyal Siraj" w:date="2025-08-08T05:32:00Z" w:initials="AS">
    <w:p w:rsidR="00EB216B" w:rsidRDefault="00EB216B">
      <w:r>
        <w:annotationRef/>
      </w:r>
      <w:r w:rsidRPr="2B5A885C">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29" w:author="Guest User" w:date="2025-08-06T15:58:00Z" w:initials="GU">
    <w:p w:rsidR="00EB216B" w:rsidRDefault="00EB216B">
      <w:r>
        <w:annotationRef/>
      </w:r>
      <w:r w:rsidRPr="52EB0252">
        <w:t>Do we want to give the options given below as a drop down?</w:t>
      </w:r>
    </w:p>
  </w:comment>
  <w:comment w:id="30" w:author="Ashima Goyal Siraj" w:date="2025-08-07T10:28:00Z" w:initials="AS">
    <w:p w:rsidR="00EB216B" w:rsidRDefault="00EB216B">
      <w:r>
        <w:annotationRef/>
      </w:r>
      <w:proofErr w:type="gramStart"/>
      <w:r w:rsidRPr="548943A5">
        <w:t>dropdown</w:t>
      </w:r>
      <w:proofErr w:type="gramEnd"/>
      <w:r w:rsidRPr="548943A5">
        <w:t xml:space="preserve"> is not possible on my doc settings right now. Will explore more.</w:t>
      </w:r>
    </w:p>
  </w:comment>
  <w:comment w:id="31" w:author="Guest User" w:date="2025-08-06T16:07:00Z" w:initials="GU">
    <w:p w:rsidR="00EB216B" w:rsidRDefault="00EB216B">
      <w:r>
        <w:annotationRef/>
      </w:r>
      <w:r w:rsidRPr="28148EBA">
        <w:t>Do we want to give them a format or should they be able to find this for themselves... I am talking as a numbers blind person.</w:t>
      </w:r>
    </w:p>
  </w:comment>
  <w:comment w:id="32" w:author="Ashima Goyal Siraj" w:date="2025-08-08T05:32:00Z" w:initials="AS">
    <w:p w:rsidR="00EB216B" w:rsidRDefault="00EB216B">
      <w:r>
        <w:annotationRef/>
      </w:r>
      <w:r w:rsidRPr="4C36EC03">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33" w:author="Guest User" w:date="2025-08-06T15:58:00Z" w:initials="GU">
    <w:p w:rsidR="00EB216B" w:rsidRDefault="00EB216B">
      <w:r>
        <w:annotationRef/>
      </w:r>
      <w:r w:rsidRPr="33CF084A">
        <w:t>Do we want to give the options given below as a drop down?</w:t>
      </w:r>
    </w:p>
  </w:comment>
  <w:comment w:id="34" w:author="Ashima Goyal Siraj" w:date="2025-08-07T10:28:00Z" w:initials="AS">
    <w:p w:rsidR="00EB216B" w:rsidRDefault="00EB216B">
      <w:r>
        <w:annotationRef/>
      </w:r>
      <w:proofErr w:type="gramStart"/>
      <w:r w:rsidRPr="11A29BBA">
        <w:t>dropdown</w:t>
      </w:r>
      <w:proofErr w:type="gramEnd"/>
      <w:r w:rsidRPr="11A29BBA">
        <w:t xml:space="preserve"> is not possible on my doc settings right now. Will explore more.</w:t>
      </w:r>
    </w:p>
  </w:comment>
  <w:comment w:id="35" w:author="Guest User" w:date="2025-08-06T16:07:00Z" w:initials="GU">
    <w:p w:rsidR="00EB216B" w:rsidRDefault="00EB216B">
      <w:r>
        <w:annotationRef/>
      </w:r>
      <w:r w:rsidRPr="0E9F4E08">
        <w:t>Do we want to give them a format or should they be able to find this for themselves... I am talking as a numbers blind person.</w:t>
      </w:r>
    </w:p>
  </w:comment>
  <w:comment w:id="36" w:author="Ashima Goyal Siraj" w:date="2025-08-08T05:32:00Z" w:initials="AS">
    <w:p w:rsidR="00EB216B" w:rsidRDefault="00EB216B">
      <w:r>
        <w:annotationRef/>
      </w:r>
      <w:r w:rsidRPr="21210FD2">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37" w:author="Guest User" w:date="2025-08-06T15:58:00Z" w:initials="GU">
    <w:p w:rsidR="00EB216B" w:rsidRDefault="00EB216B">
      <w:r>
        <w:annotationRef/>
      </w:r>
      <w:r w:rsidRPr="6800FEE3">
        <w:t>Do we want to give the options given below as a drop down?</w:t>
      </w:r>
    </w:p>
  </w:comment>
  <w:comment w:id="38" w:author="Ashima Goyal Siraj" w:date="2025-08-07T10:28:00Z" w:initials="AS">
    <w:p w:rsidR="00EB216B" w:rsidRDefault="00EB216B">
      <w:r>
        <w:annotationRef/>
      </w:r>
      <w:proofErr w:type="gramStart"/>
      <w:r w:rsidRPr="490188F1">
        <w:t>dropdown</w:t>
      </w:r>
      <w:proofErr w:type="gramEnd"/>
      <w:r w:rsidRPr="490188F1">
        <w:t xml:space="preserve"> is not possible on my doc settings right now. Will explore more.</w:t>
      </w:r>
    </w:p>
  </w:comment>
  <w:comment w:id="39" w:author="Guest User" w:date="2025-08-06T16:07:00Z" w:initials="GU">
    <w:p w:rsidR="00EB216B" w:rsidRDefault="00EB216B">
      <w:r>
        <w:annotationRef/>
      </w:r>
      <w:r w:rsidRPr="5EE23466">
        <w:t>Do we want to give them a format or should they be able to find this for themselves... I am talking as a numbers blind person.</w:t>
      </w:r>
    </w:p>
  </w:comment>
  <w:comment w:id="40" w:author="Ashima Goyal Siraj" w:date="2025-08-08T05:32:00Z" w:initials="AS">
    <w:p w:rsidR="00EB216B" w:rsidRDefault="00EB216B">
      <w:r>
        <w:annotationRef/>
      </w:r>
      <w:r w:rsidRPr="287F8755">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41" w:author="Guest User" w:date="2025-08-06T15:58:00Z" w:initials="GU">
    <w:p w:rsidR="00EB216B" w:rsidRDefault="00EB216B">
      <w:r>
        <w:annotationRef/>
      </w:r>
      <w:r w:rsidRPr="4147B757">
        <w:t>Do we want to give the options given below as a drop down?</w:t>
      </w:r>
    </w:p>
  </w:comment>
  <w:comment w:id="42" w:author="Ashima Goyal Siraj" w:date="2025-08-07T10:28:00Z" w:initials="AS">
    <w:p w:rsidR="00EB216B" w:rsidRDefault="00EB216B">
      <w:r>
        <w:annotationRef/>
      </w:r>
      <w:proofErr w:type="gramStart"/>
      <w:r w:rsidRPr="65263E97">
        <w:t>dropdown</w:t>
      </w:r>
      <w:proofErr w:type="gramEnd"/>
      <w:r w:rsidRPr="65263E97">
        <w:t xml:space="preserve"> is not possible on my doc settings right now. Will explore more.</w:t>
      </w:r>
    </w:p>
  </w:comment>
  <w:comment w:id="43" w:author="Guest User" w:date="2025-08-06T16:07:00Z" w:initials="GU">
    <w:p w:rsidR="00EB216B" w:rsidRDefault="00EB216B">
      <w:r>
        <w:annotationRef/>
      </w:r>
      <w:r w:rsidRPr="3D76EE9F">
        <w:t>Do we want to give them a format or should they be able to find this for themselves... I am talking as a numbers blind person.</w:t>
      </w:r>
    </w:p>
  </w:comment>
  <w:comment w:id="44" w:author="Ashima Goyal Siraj" w:date="2025-08-08T05:32:00Z" w:initials="AS">
    <w:p w:rsidR="00EB216B" w:rsidRDefault="00EB216B">
      <w:r>
        <w:annotationRef/>
      </w:r>
      <w:r w:rsidRPr="05E74A87">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45" w:author="Guest User" w:date="2025-08-06T15:58:00Z" w:initials="GU">
    <w:p w:rsidR="00EB216B" w:rsidRDefault="00EB216B">
      <w:r>
        <w:annotationRef/>
      </w:r>
      <w:r w:rsidRPr="62A434C8">
        <w:t>Do we want to give the options given below as a drop down?</w:t>
      </w:r>
    </w:p>
  </w:comment>
  <w:comment w:id="46" w:author="Ashima Goyal Siraj" w:date="2025-08-07T10:28:00Z" w:initials="AS">
    <w:p w:rsidR="00EB216B" w:rsidRDefault="00EB216B">
      <w:r>
        <w:annotationRef/>
      </w:r>
      <w:proofErr w:type="gramStart"/>
      <w:r w:rsidRPr="1F1B5CBB">
        <w:t>dropdown</w:t>
      </w:r>
      <w:proofErr w:type="gramEnd"/>
      <w:r w:rsidRPr="1F1B5CBB">
        <w:t xml:space="preserve"> is not possible on my doc settings right now. Will explore more.</w:t>
      </w:r>
    </w:p>
  </w:comment>
  <w:comment w:id="47" w:author="Guest User" w:date="2025-08-06T16:07:00Z" w:initials="GU">
    <w:p w:rsidR="00EB216B" w:rsidRDefault="00EB216B">
      <w:r>
        <w:annotationRef/>
      </w:r>
      <w:r w:rsidRPr="29145610">
        <w:t>Do we want to give them a format or should they be able to find this for themselves... I am talking as a numbers blind person.</w:t>
      </w:r>
    </w:p>
  </w:comment>
  <w:comment w:id="48" w:author="Ashima Goyal Siraj" w:date="2025-08-08T05:32:00Z" w:initials="AS">
    <w:p w:rsidR="00EB216B" w:rsidRDefault="00EB216B">
      <w:r>
        <w:annotationRef/>
      </w:r>
      <w:r w:rsidRPr="65C1BA6F">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 w:id="49" w:author="Guest User" w:date="2025-08-06T15:58:00Z" w:initials="GU">
    <w:p w:rsidR="00EB216B" w:rsidRDefault="00EB216B">
      <w:r>
        <w:annotationRef/>
      </w:r>
      <w:r w:rsidRPr="0B91B5EB">
        <w:t>Do we want to give the options given below as a drop down?</w:t>
      </w:r>
    </w:p>
  </w:comment>
  <w:comment w:id="50" w:author="Ashima Goyal Siraj" w:date="2025-08-07T10:28:00Z" w:initials="AS">
    <w:p w:rsidR="00EB216B" w:rsidRDefault="00EB216B">
      <w:r>
        <w:annotationRef/>
      </w:r>
      <w:proofErr w:type="gramStart"/>
      <w:r w:rsidRPr="0C8A9447">
        <w:t>dropdown</w:t>
      </w:r>
      <w:proofErr w:type="gramEnd"/>
      <w:r w:rsidRPr="0C8A9447">
        <w:t xml:space="preserve"> is not possible on my doc settings right now. Will explore more.</w:t>
      </w:r>
    </w:p>
  </w:comment>
  <w:comment w:id="51" w:author="Guest User" w:date="2025-08-06T16:07:00Z" w:initials="GU">
    <w:p w:rsidR="00EB216B" w:rsidRDefault="00EB216B">
      <w:r>
        <w:annotationRef/>
      </w:r>
      <w:r w:rsidRPr="69B17C2B">
        <w:t>Do we want to give them a format or should they be able to find this for themselves... I am talking as a numbers blind person.</w:t>
      </w:r>
    </w:p>
  </w:comment>
  <w:comment w:id="52" w:author="Ashima Goyal Siraj" w:date="2025-08-08T05:32:00Z" w:initials="AS">
    <w:p w:rsidR="00EB216B" w:rsidRDefault="00EB216B">
      <w:r>
        <w:annotationRef/>
      </w:r>
      <w:r w:rsidRPr="47D85F17">
        <w:t>The idea is to encourage them to keep a weekly as well as a running total of the expenditure. Whether they are on track or not will be in comparison to the budget they have submitted in their concept notes. I've added an example for the team's reference. Hope this works.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07D7" w:rsidRDefault="008807D7">
      <w:pPr>
        <w:spacing w:after="0" w:line="240" w:lineRule="auto"/>
      </w:pPr>
      <w:r>
        <w:separator/>
      </w:r>
    </w:p>
  </w:endnote>
  <w:endnote w:type="continuationSeparator" w:id="0">
    <w:p w:rsidR="008807D7" w:rsidRDefault="00880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6B" w:rsidRDefault="00EB216B" w:rsidP="5C35BD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07D7" w:rsidRDefault="008807D7">
      <w:pPr>
        <w:spacing w:after="0" w:line="240" w:lineRule="auto"/>
      </w:pPr>
      <w:r>
        <w:separator/>
      </w:r>
    </w:p>
  </w:footnote>
  <w:footnote w:type="continuationSeparator" w:id="0">
    <w:p w:rsidR="008807D7" w:rsidRDefault="008807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216B" w:rsidRDefault="00EB216B" w:rsidP="5C35BD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75C36"/>
    <w:multiLevelType w:val="hybridMultilevel"/>
    <w:tmpl w:val="6858542A"/>
    <w:lvl w:ilvl="0" w:tplc="66487628">
      <w:start w:val="1"/>
      <w:numFmt w:val="decimal"/>
      <w:lvlText w:val="%1."/>
      <w:lvlJc w:val="left"/>
      <w:pPr>
        <w:ind w:left="720" w:hanging="360"/>
      </w:pPr>
    </w:lvl>
    <w:lvl w:ilvl="1" w:tplc="3EF25E52">
      <w:start w:val="1"/>
      <w:numFmt w:val="lowerLetter"/>
      <w:lvlText w:val="%2."/>
      <w:lvlJc w:val="left"/>
      <w:pPr>
        <w:ind w:left="1440" w:hanging="360"/>
      </w:pPr>
    </w:lvl>
    <w:lvl w:ilvl="2" w:tplc="C444D954">
      <w:start w:val="1"/>
      <w:numFmt w:val="lowerRoman"/>
      <w:lvlText w:val="%3."/>
      <w:lvlJc w:val="right"/>
      <w:pPr>
        <w:ind w:left="2160" w:hanging="180"/>
      </w:pPr>
    </w:lvl>
    <w:lvl w:ilvl="3" w:tplc="F120197C">
      <w:start w:val="1"/>
      <w:numFmt w:val="decimal"/>
      <w:lvlText w:val="%4."/>
      <w:lvlJc w:val="left"/>
      <w:pPr>
        <w:ind w:left="2880" w:hanging="360"/>
      </w:pPr>
    </w:lvl>
    <w:lvl w:ilvl="4" w:tplc="F63035E4">
      <w:start w:val="1"/>
      <w:numFmt w:val="lowerLetter"/>
      <w:lvlText w:val="%5."/>
      <w:lvlJc w:val="left"/>
      <w:pPr>
        <w:ind w:left="3600" w:hanging="360"/>
      </w:pPr>
    </w:lvl>
    <w:lvl w:ilvl="5" w:tplc="B9243DA6">
      <w:start w:val="1"/>
      <w:numFmt w:val="lowerRoman"/>
      <w:lvlText w:val="%6."/>
      <w:lvlJc w:val="right"/>
      <w:pPr>
        <w:ind w:left="4320" w:hanging="180"/>
      </w:pPr>
    </w:lvl>
    <w:lvl w:ilvl="6" w:tplc="9CDAFF8C">
      <w:start w:val="1"/>
      <w:numFmt w:val="decimal"/>
      <w:lvlText w:val="%7."/>
      <w:lvlJc w:val="left"/>
      <w:pPr>
        <w:ind w:left="5040" w:hanging="360"/>
      </w:pPr>
    </w:lvl>
    <w:lvl w:ilvl="7" w:tplc="2D28DC52">
      <w:start w:val="1"/>
      <w:numFmt w:val="lowerLetter"/>
      <w:lvlText w:val="%8."/>
      <w:lvlJc w:val="left"/>
      <w:pPr>
        <w:ind w:left="5760" w:hanging="360"/>
      </w:pPr>
    </w:lvl>
    <w:lvl w:ilvl="8" w:tplc="EACE8C8A">
      <w:start w:val="1"/>
      <w:numFmt w:val="lowerRoman"/>
      <w:lvlText w:val="%9."/>
      <w:lvlJc w:val="right"/>
      <w:pPr>
        <w:ind w:left="6480" w:hanging="180"/>
      </w:pPr>
    </w:lvl>
  </w:abstractNum>
  <w:abstractNum w:abstractNumId="1">
    <w:nsid w:val="0E16769A"/>
    <w:multiLevelType w:val="hybridMultilevel"/>
    <w:tmpl w:val="BFE0664E"/>
    <w:lvl w:ilvl="0" w:tplc="4B9E3DB2">
      <w:start w:val="1"/>
      <w:numFmt w:val="decimal"/>
      <w:lvlText w:val="%1."/>
      <w:lvlJc w:val="left"/>
      <w:pPr>
        <w:ind w:left="720" w:hanging="360"/>
      </w:pPr>
    </w:lvl>
    <w:lvl w:ilvl="1" w:tplc="61A2E93E">
      <w:start w:val="1"/>
      <w:numFmt w:val="lowerLetter"/>
      <w:lvlText w:val="%2."/>
      <w:lvlJc w:val="left"/>
      <w:pPr>
        <w:ind w:left="1440" w:hanging="360"/>
      </w:pPr>
    </w:lvl>
    <w:lvl w:ilvl="2" w:tplc="8FD66CA0">
      <w:start w:val="1"/>
      <w:numFmt w:val="lowerRoman"/>
      <w:lvlText w:val="%3."/>
      <w:lvlJc w:val="right"/>
      <w:pPr>
        <w:ind w:left="2160" w:hanging="180"/>
      </w:pPr>
    </w:lvl>
    <w:lvl w:ilvl="3" w:tplc="9940B380">
      <w:start w:val="1"/>
      <w:numFmt w:val="decimal"/>
      <w:lvlText w:val="%4."/>
      <w:lvlJc w:val="left"/>
      <w:pPr>
        <w:ind w:left="2880" w:hanging="360"/>
      </w:pPr>
    </w:lvl>
    <w:lvl w:ilvl="4" w:tplc="B86A4E52">
      <w:start w:val="1"/>
      <w:numFmt w:val="lowerLetter"/>
      <w:lvlText w:val="%5."/>
      <w:lvlJc w:val="left"/>
      <w:pPr>
        <w:ind w:left="3600" w:hanging="360"/>
      </w:pPr>
    </w:lvl>
    <w:lvl w:ilvl="5" w:tplc="F418EF0E">
      <w:start w:val="1"/>
      <w:numFmt w:val="lowerRoman"/>
      <w:lvlText w:val="%6."/>
      <w:lvlJc w:val="right"/>
      <w:pPr>
        <w:ind w:left="4320" w:hanging="180"/>
      </w:pPr>
    </w:lvl>
    <w:lvl w:ilvl="6" w:tplc="A8101CAA">
      <w:start w:val="1"/>
      <w:numFmt w:val="decimal"/>
      <w:lvlText w:val="%7."/>
      <w:lvlJc w:val="left"/>
      <w:pPr>
        <w:ind w:left="5040" w:hanging="360"/>
      </w:pPr>
    </w:lvl>
    <w:lvl w:ilvl="7" w:tplc="01881D4E">
      <w:start w:val="1"/>
      <w:numFmt w:val="lowerLetter"/>
      <w:lvlText w:val="%8."/>
      <w:lvlJc w:val="left"/>
      <w:pPr>
        <w:ind w:left="5760" w:hanging="360"/>
      </w:pPr>
    </w:lvl>
    <w:lvl w:ilvl="8" w:tplc="88083D54">
      <w:start w:val="1"/>
      <w:numFmt w:val="lowerRoman"/>
      <w:lvlText w:val="%9."/>
      <w:lvlJc w:val="right"/>
      <w:pPr>
        <w:ind w:left="6480" w:hanging="180"/>
      </w:pPr>
    </w:lvl>
  </w:abstractNum>
  <w:abstractNum w:abstractNumId="2">
    <w:nsid w:val="1E515907"/>
    <w:multiLevelType w:val="hybridMultilevel"/>
    <w:tmpl w:val="E65A92F8"/>
    <w:lvl w:ilvl="0" w:tplc="9B7692CC">
      <w:start w:val="1"/>
      <w:numFmt w:val="decimal"/>
      <w:lvlText w:val="%1."/>
      <w:lvlJc w:val="left"/>
      <w:pPr>
        <w:ind w:left="720" w:hanging="360"/>
      </w:pPr>
    </w:lvl>
    <w:lvl w:ilvl="1" w:tplc="007CE35E">
      <w:start w:val="1"/>
      <w:numFmt w:val="lowerLetter"/>
      <w:lvlText w:val="%2."/>
      <w:lvlJc w:val="left"/>
      <w:pPr>
        <w:ind w:left="1440" w:hanging="360"/>
      </w:pPr>
    </w:lvl>
    <w:lvl w:ilvl="2" w:tplc="0FCA35E0">
      <w:start w:val="1"/>
      <w:numFmt w:val="lowerRoman"/>
      <w:lvlText w:val="%3."/>
      <w:lvlJc w:val="right"/>
      <w:pPr>
        <w:ind w:left="2160" w:hanging="180"/>
      </w:pPr>
    </w:lvl>
    <w:lvl w:ilvl="3" w:tplc="1AA219DA">
      <w:start w:val="1"/>
      <w:numFmt w:val="decimal"/>
      <w:lvlText w:val="%4."/>
      <w:lvlJc w:val="left"/>
      <w:pPr>
        <w:ind w:left="2880" w:hanging="360"/>
      </w:pPr>
    </w:lvl>
    <w:lvl w:ilvl="4" w:tplc="213C53EE">
      <w:start w:val="1"/>
      <w:numFmt w:val="lowerLetter"/>
      <w:lvlText w:val="%5."/>
      <w:lvlJc w:val="left"/>
      <w:pPr>
        <w:ind w:left="3600" w:hanging="360"/>
      </w:pPr>
    </w:lvl>
    <w:lvl w:ilvl="5" w:tplc="37DA358E">
      <w:start w:val="1"/>
      <w:numFmt w:val="lowerRoman"/>
      <w:lvlText w:val="%6."/>
      <w:lvlJc w:val="right"/>
      <w:pPr>
        <w:ind w:left="4320" w:hanging="180"/>
      </w:pPr>
    </w:lvl>
    <w:lvl w:ilvl="6" w:tplc="001ED342">
      <w:start w:val="1"/>
      <w:numFmt w:val="decimal"/>
      <w:lvlText w:val="%7."/>
      <w:lvlJc w:val="left"/>
      <w:pPr>
        <w:ind w:left="5040" w:hanging="360"/>
      </w:pPr>
    </w:lvl>
    <w:lvl w:ilvl="7" w:tplc="15302A5C">
      <w:start w:val="1"/>
      <w:numFmt w:val="lowerLetter"/>
      <w:lvlText w:val="%8."/>
      <w:lvlJc w:val="left"/>
      <w:pPr>
        <w:ind w:left="5760" w:hanging="360"/>
      </w:pPr>
    </w:lvl>
    <w:lvl w:ilvl="8" w:tplc="8B8845A2">
      <w:start w:val="1"/>
      <w:numFmt w:val="lowerRoman"/>
      <w:lvlText w:val="%9."/>
      <w:lvlJc w:val="right"/>
      <w:pPr>
        <w:ind w:left="6480" w:hanging="180"/>
      </w:pPr>
    </w:lvl>
  </w:abstractNum>
  <w:abstractNum w:abstractNumId="3">
    <w:nsid w:val="21516C89"/>
    <w:multiLevelType w:val="hybridMultilevel"/>
    <w:tmpl w:val="28FCA766"/>
    <w:lvl w:ilvl="0" w:tplc="5FCC733C">
      <w:start w:val="1"/>
      <w:numFmt w:val="decimal"/>
      <w:lvlText w:val="%1."/>
      <w:lvlJc w:val="left"/>
      <w:pPr>
        <w:ind w:left="720" w:hanging="360"/>
      </w:pPr>
    </w:lvl>
    <w:lvl w:ilvl="1" w:tplc="5CFCB2EC">
      <w:start w:val="1"/>
      <w:numFmt w:val="lowerLetter"/>
      <w:lvlText w:val="%2."/>
      <w:lvlJc w:val="left"/>
      <w:pPr>
        <w:ind w:left="1440" w:hanging="360"/>
      </w:pPr>
    </w:lvl>
    <w:lvl w:ilvl="2" w:tplc="8ACE6B9E">
      <w:start w:val="1"/>
      <w:numFmt w:val="lowerRoman"/>
      <w:lvlText w:val="%3."/>
      <w:lvlJc w:val="right"/>
      <w:pPr>
        <w:ind w:left="2160" w:hanging="180"/>
      </w:pPr>
    </w:lvl>
    <w:lvl w:ilvl="3" w:tplc="F60A825A">
      <w:start w:val="1"/>
      <w:numFmt w:val="decimal"/>
      <w:lvlText w:val="%4."/>
      <w:lvlJc w:val="left"/>
      <w:pPr>
        <w:ind w:left="2880" w:hanging="360"/>
      </w:pPr>
    </w:lvl>
    <w:lvl w:ilvl="4" w:tplc="4B686A26">
      <w:start w:val="1"/>
      <w:numFmt w:val="lowerLetter"/>
      <w:lvlText w:val="%5."/>
      <w:lvlJc w:val="left"/>
      <w:pPr>
        <w:ind w:left="3600" w:hanging="360"/>
      </w:pPr>
    </w:lvl>
    <w:lvl w:ilvl="5" w:tplc="B0369396">
      <w:start w:val="1"/>
      <w:numFmt w:val="lowerRoman"/>
      <w:lvlText w:val="%6."/>
      <w:lvlJc w:val="right"/>
      <w:pPr>
        <w:ind w:left="4320" w:hanging="180"/>
      </w:pPr>
    </w:lvl>
    <w:lvl w:ilvl="6" w:tplc="86C6F576">
      <w:start w:val="1"/>
      <w:numFmt w:val="decimal"/>
      <w:lvlText w:val="%7."/>
      <w:lvlJc w:val="left"/>
      <w:pPr>
        <w:ind w:left="5040" w:hanging="360"/>
      </w:pPr>
    </w:lvl>
    <w:lvl w:ilvl="7" w:tplc="5492E060">
      <w:start w:val="1"/>
      <w:numFmt w:val="lowerLetter"/>
      <w:lvlText w:val="%8."/>
      <w:lvlJc w:val="left"/>
      <w:pPr>
        <w:ind w:left="5760" w:hanging="360"/>
      </w:pPr>
    </w:lvl>
    <w:lvl w:ilvl="8" w:tplc="76C85A6A">
      <w:start w:val="1"/>
      <w:numFmt w:val="lowerRoman"/>
      <w:lvlText w:val="%9."/>
      <w:lvlJc w:val="right"/>
      <w:pPr>
        <w:ind w:left="6480" w:hanging="180"/>
      </w:pPr>
    </w:lvl>
  </w:abstractNum>
  <w:abstractNum w:abstractNumId="4">
    <w:nsid w:val="27A8014E"/>
    <w:multiLevelType w:val="hybridMultilevel"/>
    <w:tmpl w:val="D9E81D5A"/>
    <w:lvl w:ilvl="0" w:tplc="63623F9E">
      <w:start w:val="1"/>
      <w:numFmt w:val="decimal"/>
      <w:lvlText w:val="%1."/>
      <w:lvlJc w:val="left"/>
      <w:pPr>
        <w:ind w:left="720" w:hanging="360"/>
      </w:pPr>
    </w:lvl>
    <w:lvl w:ilvl="1" w:tplc="DB2A7F4E">
      <w:start w:val="1"/>
      <w:numFmt w:val="lowerLetter"/>
      <w:lvlText w:val="%2."/>
      <w:lvlJc w:val="left"/>
      <w:pPr>
        <w:ind w:left="1440" w:hanging="360"/>
      </w:pPr>
    </w:lvl>
    <w:lvl w:ilvl="2" w:tplc="5E8C8DB6">
      <w:start w:val="1"/>
      <w:numFmt w:val="lowerRoman"/>
      <w:lvlText w:val="%3."/>
      <w:lvlJc w:val="right"/>
      <w:pPr>
        <w:ind w:left="2160" w:hanging="180"/>
      </w:pPr>
    </w:lvl>
    <w:lvl w:ilvl="3" w:tplc="1FB61114">
      <w:start w:val="1"/>
      <w:numFmt w:val="decimal"/>
      <w:lvlText w:val="%4."/>
      <w:lvlJc w:val="left"/>
      <w:pPr>
        <w:ind w:left="2880" w:hanging="360"/>
      </w:pPr>
    </w:lvl>
    <w:lvl w:ilvl="4" w:tplc="87206766">
      <w:start w:val="1"/>
      <w:numFmt w:val="lowerLetter"/>
      <w:lvlText w:val="%5."/>
      <w:lvlJc w:val="left"/>
      <w:pPr>
        <w:ind w:left="3600" w:hanging="360"/>
      </w:pPr>
    </w:lvl>
    <w:lvl w:ilvl="5" w:tplc="4B36BECC">
      <w:start w:val="1"/>
      <w:numFmt w:val="lowerRoman"/>
      <w:lvlText w:val="%6."/>
      <w:lvlJc w:val="right"/>
      <w:pPr>
        <w:ind w:left="4320" w:hanging="180"/>
      </w:pPr>
    </w:lvl>
    <w:lvl w:ilvl="6" w:tplc="505A0A2A">
      <w:start w:val="1"/>
      <w:numFmt w:val="decimal"/>
      <w:lvlText w:val="%7."/>
      <w:lvlJc w:val="left"/>
      <w:pPr>
        <w:ind w:left="5040" w:hanging="360"/>
      </w:pPr>
    </w:lvl>
    <w:lvl w:ilvl="7" w:tplc="4050A2AC">
      <w:start w:val="1"/>
      <w:numFmt w:val="lowerLetter"/>
      <w:lvlText w:val="%8."/>
      <w:lvlJc w:val="left"/>
      <w:pPr>
        <w:ind w:left="5760" w:hanging="360"/>
      </w:pPr>
    </w:lvl>
    <w:lvl w:ilvl="8" w:tplc="108AF9C8">
      <w:start w:val="1"/>
      <w:numFmt w:val="lowerRoman"/>
      <w:lvlText w:val="%9."/>
      <w:lvlJc w:val="right"/>
      <w:pPr>
        <w:ind w:left="6480" w:hanging="180"/>
      </w:pPr>
    </w:lvl>
  </w:abstractNum>
  <w:abstractNum w:abstractNumId="5">
    <w:nsid w:val="289248A7"/>
    <w:multiLevelType w:val="hybridMultilevel"/>
    <w:tmpl w:val="F228927A"/>
    <w:lvl w:ilvl="0" w:tplc="CC069AC4">
      <w:start w:val="1"/>
      <w:numFmt w:val="decimal"/>
      <w:lvlText w:val="%1."/>
      <w:lvlJc w:val="left"/>
      <w:pPr>
        <w:ind w:left="720" w:hanging="360"/>
      </w:pPr>
    </w:lvl>
    <w:lvl w:ilvl="1" w:tplc="DC7291B2">
      <w:start w:val="1"/>
      <w:numFmt w:val="lowerLetter"/>
      <w:lvlText w:val="%2."/>
      <w:lvlJc w:val="left"/>
      <w:pPr>
        <w:ind w:left="1440" w:hanging="360"/>
      </w:pPr>
    </w:lvl>
    <w:lvl w:ilvl="2" w:tplc="EAD6BED8">
      <w:start w:val="1"/>
      <w:numFmt w:val="lowerRoman"/>
      <w:lvlText w:val="%3."/>
      <w:lvlJc w:val="right"/>
      <w:pPr>
        <w:ind w:left="2160" w:hanging="180"/>
      </w:pPr>
    </w:lvl>
    <w:lvl w:ilvl="3" w:tplc="FE8E489E">
      <w:start w:val="1"/>
      <w:numFmt w:val="decimal"/>
      <w:lvlText w:val="%4."/>
      <w:lvlJc w:val="left"/>
      <w:pPr>
        <w:ind w:left="2880" w:hanging="360"/>
      </w:pPr>
    </w:lvl>
    <w:lvl w:ilvl="4" w:tplc="2528E6DC">
      <w:start w:val="1"/>
      <w:numFmt w:val="lowerLetter"/>
      <w:lvlText w:val="%5."/>
      <w:lvlJc w:val="left"/>
      <w:pPr>
        <w:ind w:left="3600" w:hanging="360"/>
      </w:pPr>
    </w:lvl>
    <w:lvl w:ilvl="5" w:tplc="4080D836">
      <w:start w:val="1"/>
      <w:numFmt w:val="lowerRoman"/>
      <w:lvlText w:val="%6."/>
      <w:lvlJc w:val="right"/>
      <w:pPr>
        <w:ind w:left="4320" w:hanging="180"/>
      </w:pPr>
    </w:lvl>
    <w:lvl w:ilvl="6" w:tplc="2594FDA0">
      <w:start w:val="1"/>
      <w:numFmt w:val="decimal"/>
      <w:lvlText w:val="%7."/>
      <w:lvlJc w:val="left"/>
      <w:pPr>
        <w:ind w:left="5040" w:hanging="360"/>
      </w:pPr>
    </w:lvl>
    <w:lvl w:ilvl="7" w:tplc="816E023A">
      <w:start w:val="1"/>
      <w:numFmt w:val="lowerLetter"/>
      <w:lvlText w:val="%8."/>
      <w:lvlJc w:val="left"/>
      <w:pPr>
        <w:ind w:left="5760" w:hanging="360"/>
      </w:pPr>
    </w:lvl>
    <w:lvl w:ilvl="8" w:tplc="A6AA51A8">
      <w:start w:val="1"/>
      <w:numFmt w:val="lowerRoman"/>
      <w:lvlText w:val="%9."/>
      <w:lvlJc w:val="right"/>
      <w:pPr>
        <w:ind w:left="6480" w:hanging="180"/>
      </w:pPr>
    </w:lvl>
  </w:abstractNum>
  <w:abstractNum w:abstractNumId="6">
    <w:nsid w:val="32147E6F"/>
    <w:multiLevelType w:val="hybridMultilevel"/>
    <w:tmpl w:val="A88CA228"/>
    <w:lvl w:ilvl="0" w:tplc="7F0C59C8">
      <w:start w:val="1"/>
      <w:numFmt w:val="decimal"/>
      <w:lvlText w:val="%1."/>
      <w:lvlJc w:val="left"/>
      <w:pPr>
        <w:ind w:left="720" w:hanging="360"/>
      </w:pPr>
    </w:lvl>
    <w:lvl w:ilvl="1" w:tplc="EA7E74DE">
      <w:start w:val="1"/>
      <w:numFmt w:val="lowerLetter"/>
      <w:lvlText w:val="%2."/>
      <w:lvlJc w:val="left"/>
      <w:pPr>
        <w:ind w:left="1440" w:hanging="360"/>
      </w:pPr>
    </w:lvl>
    <w:lvl w:ilvl="2" w:tplc="D68EA090">
      <w:start w:val="1"/>
      <w:numFmt w:val="lowerRoman"/>
      <w:lvlText w:val="%3."/>
      <w:lvlJc w:val="right"/>
      <w:pPr>
        <w:ind w:left="2160" w:hanging="180"/>
      </w:pPr>
    </w:lvl>
    <w:lvl w:ilvl="3" w:tplc="4ED6D1CC">
      <w:start w:val="1"/>
      <w:numFmt w:val="decimal"/>
      <w:lvlText w:val="%4."/>
      <w:lvlJc w:val="left"/>
      <w:pPr>
        <w:ind w:left="2880" w:hanging="360"/>
      </w:pPr>
    </w:lvl>
    <w:lvl w:ilvl="4" w:tplc="01F42EAE">
      <w:start w:val="1"/>
      <w:numFmt w:val="lowerLetter"/>
      <w:lvlText w:val="%5."/>
      <w:lvlJc w:val="left"/>
      <w:pPr>
        <w:ind w:left="3600" w:hanging="360"/>
      </w:pPr>
    </w:lvl>
    <w:lvl w:ilvl="5" w:tplc="58AAFB0A">
      <w:start w:val="1"/>
      <w:numFmt w:val="lowerRoman"/>
      <w:lvlText w:val="%6."/>
      <w:lvlJc w:val="right"/>
      <w:pPr>
        <w:ind w:left="4320" w:hanging="180"/>
      </w:pPr>
    </w:lvl>
    <w:lvl w:ilvl="6" w:tplc="5DCCE9CC">
      <w:start w:val="1"/>
      <w:numFmt w:val="decimal"/>
      <w:lvlText w:val="%7."/>
      <w:lvlJc w:val="left"/>
      <w:pPr>
        <w:ind w:left="5040" w:hanging="360"/>
      </w:pPr>
    </w:lvl>
    <w:lvl w:ilvl="7" w:tplc="D94CB17C">
      <w:start w:val="1"/>
      <w:numFmt w:val="lowerLetter"/>
      <w:lvlText w:val="%8."/>
      <w:lvlJc w:val="left"/>
      <w:pPr>
        <w:ind w:left="5760" w:hanging="360"/>
      </w:pPr>
    </w:lvl>
    <w:lvl w:ilvl="8" w:tplc="7EFCF6B6">
      <w:start w:val="1"/>
      <w:numFmt w:val="lowerRoman"/>
      <w:lvlText w:val="%9."/>
      <w:lvlJc w:val="right"/>
      <w:pPr>
        <w:ind w:left="6480" w:hanging="180"/>
      </w:pPr>
    </w:lvl>
  </w:abstractNum>
  <w:abstractNum w:abstractNumId="7">
    <w:nsid w:val="3CE41B3F"/>
    <w:multiLevelType w:val="hybridMultilevel"/>
    <w:tmpl w:val="7CFE8ED8"/>
    <w:lvl w:ilvl="0" w:tplc="69C2A62A">
      <w:start w:val="1"/>
      <w:numFmt w:val="bullet"/>
      <w:lvlText w:val="-"/>
      <w:lvlJc w:val="left"/>
      <w:pPr>
        <w:ind w:left="720" w:hanging="360"/>
      </w:pPr>
      <w:rPr>
        <w:rFonts w:ascii="Aptos" w:hAnsi="Aptos" w:hint="default"/>
      </w:rPr>
    </w:lvl>
    <w:lvl w:ilvl="1" w:tplc="11B46E9E">
      <w:start w:val="1"/>
      <w:numFmt w:val="bullet"/>
      <w:lvlText w:val="o"/>
      <w:lvlJc w:val="left"/>
      <w:pPr>
        <w:ind w:left="1440" w:hanging="360"/>
      </w:pPr>
      <w:rPr>
        <w:rFonts w:ascii="Courier New" w:hAnsi="Courier New" w:hint="default"/>
      </w:rPr>
    </w:lvl>
    <w:lvl w:ilvl="2" w:tplc="33DCDCFC">
      <w:start w:val="1"/>
      <w:numFmt w:val="bullet"/>
      <w:lvlText w:val=""/>
      <w:lvlJc w:val="left"/>
      <w:pPr>
        <w:ind w:left="2160" w:hanging="360"/>
      </w:pPr>
      <w:rPr>
        <w:rFonts w:ascii="Wingdings" w:hAnsi="Wingdings" w:hint="default"/>
      </w:rPr>
    </w:lvl>
    <w:lvl w:ilvl="3" w:tplc="6A2229F0">
      <w:start w:val="1"/>
      <w:numFmt w:val="bullet"/>
      <w:lvlText w:val=""/>
      <w:lvlJc w:val="left"/>
      <w:pPr>
        <w:ind w:left="2880" w:hanging="360"/>
      </w:pPr>
      <w:rPr>
        <w:rFonts w:ascii="Symbol" w:hAnsi="Symbol" w:hint="default"/>
      </w:rPr>
    </w:lvl>
    <w:lvl w:ilvl="4" w:tplc="4F606D9A">
      <w:start w:val="1"/>
      <w:numFmt w:val="bullet"/>
      <w:lvlText w:val="o"/>
      <w:lvlJc w:val="left"/>
      <w:pPr>
        <w:ind w:left="3600" w:hanging="360"/>
      </w:pPr>
      <w:rPr>
        <w:rFonts w:ascii="Courier New" w:hAnsi="Courier New" w:hint="default"/>
      </w:rPr>
    </w:lvl>
    <w:lvl w:ilvl="5" w:tplc="16C25AF6">
      <w:start w:val="1"/>
      <w:numFmt w:val="bullet"/>
      <w:lvlText w:val=""/>
      <w:lvlJc w:val="left"/>
      <w:pPr>
        <w:ind w:left="4320" w:hanging="360"/>
      </w:pPr>
      <w:rPr>
        <w:rFonts w:ascii="Wingdings" w:hAnsi="Wingdings" w:hint="default"/>
      </w:rPr>
    </w:lvl>
    <w:lvl w:ilvl="6" w:tplc="0BC4A08E">
      <w:start w:val="1"/>
      <w:numFmt w:val="bullet"/>
      <w:lvlText w:val=""/>
      <w:lvlJc w:val="left"/>
      <w:pPr>
        <w:ind w:left="5040" w:hanging="360"/>
      </w:pPr>
      <w:rPr>
        <w:rFonts w:ascii="Symbol" w:hAnsi="Symbol" w:hint="default"/>
      </w:rPr>
    </w:lvl>
    <w:lvl w:ilvl="7" w:tplc="D3E0BDBC">
      <w:start w:val="1"/>
      <w:numFmt w:val="bullet"/>
      <w:lvlText w:val="o"/>
      <w:lvlJc w:val="left"/>
      <w:pPr>
        <w:ind w:left="5760" w:hanging="360"/>
      </w:pPr>
      <w:rPr>
        <w:rFonts w:ascii="Courier New" w:hAnsi="Courier New" w:hint="default"/>
      </w:rPr>
    </w:lvl>
    <w:lvl w:ilvl="8" w:tplc="54628FF2">
      <w:start w:val="1"/>
      <w:numFmt w:val="bullet"/>
      <w:lvlText w:val=""/>
      <w:lvlJc w:val="left"/>
      <w:pPr>
        <w:ind w:left="6480" w:hanging="360"/>
      </w:pPr>
      <w:rPr>
        <w:rFonts w:ascii="Wingdings" w:hAnsi="Wingdings" w:hint="default"/>
      </w:rPr>
    </w:lvl>
  </w:abstractNum>
  <w:abstractNum w:abstractNumId="8">
    <w:nsid w:val="40681107"/>
    <w:multiLevelType w:val="hybridMultilevel"/>
    <w:tmpl w:val="911C55EA"/>
    <w:lvl w:ilvl="0" w:tplc="77C41816">
      <w:start w:val="1"/>
      <w:numFmt w:val="bullet"/>
      <w:lvlText w:val=""/>
      <w:lvlJc w:val="left"/>
      <w:pPr>
        <w:ind w:left="720" w:hanging="360"/>
      </w:pPr>
      <w:rPr>
        <w:rFonts w:ascii="Symbol" w:hAnsi="Symbol" w:hint="default"/>
      </w:rPr>
    </w:lvl>
    <w:lvl w:ilvl="1" w:tplc="56D83414">
      <w:start w:val="1"/>
      <w:numFmt w:val="bullet"/>
      <w:lvlText w:val="o"/>
      <w:lvlJc w:val="left"/>
      <w:pPr>
        <w:ind w:left="1440" w:hanging="360"/>
      </w:pPr>
      <w:rPr>
        <w:rFonts w:ascii="Courier New" w:hAnsi="Courier New" w:hint="default"/>
      </w:rPr>
    </w:lvl>
    <w:lvl w:ilvl="2" w:tplc="702CCBC2">
      <w:start w:val="1"/>
      <w:numFmt w:val="bullet"/>
      <w:lvlText w:val=""/>
      <w:lvlJc w:val="left"/>
      <w:pPr>
        <w:ind w:left="2160" w:hanging="360"/>
      </w:pPr>
      <w:rPr>
        <w:rFonts w:ascii="Wingdings" w:hAnsi="Wingdings" w:hint="default"/>
      </w:rPr>
    </w:lvl>
    <w:lvl w:ilvl="3" w:tplc="7752E186">
      <w:start w:val="1"/>
      <w:numFmt w:val="bullet"/>
      <w:lvlText w:val=""/>
      <w:lvlJc w:val="left"/>
      <w:pPr>
        <w:ind w:left="2880" w:hanging="360"/>
      </w:pPr>
      <w:rPr>
        <w:rFonts w:ascii="Symbol" w:hAnsi="Symbol" w:hint="default"/>
      </w:rPr>
    </w:lvl>
    <w:lvl w:ilvl="4" w:tplc="8ACACCF6">
      <w:start w:val="1"/>
      <w:numFmt w:val="bullet"/>
      <w:lvlText w:val="o"/>
      <w:lvlJc w:val="left"/>
      <w:pPr>
        <w:ind w:left="3600" w:hanging="360"/>
      </w:pPr>
      <w:rPr>
        <w:rFonts w:ascii="Courier New" w:hAnsi="Courier New" w:hint="default"/>
      </w:rPr>
    </w:lvl>
    <w:lvl w:ilvl="5" w:tplc="78AE21F0">
      <w:start w:val="1"/>
      <w:numFmt w:val="bullet"/>
      <w:lvlText w:val=""/>
      <w:lvlJc w:val="left"/>
      <w:pPr>
        <w:ind w:left="4320" w:hanging="360"/>
      </w:pPr>
      <w:rPr>
        <w:rFonts w:ascii="Wingdings" w:hAnsi="Wingdings" w:hint="default"/>
      </w:rPr>
    </w:lvl>
    <w:lvl w:ilvl="6" w:tplc="3C166384">
      <w:start w:val="1"/>
      <w:numFmt w:val="bullet"/>
      <w:lvlText w:val=""/>
      <w:lvlJc w:val="left"/>
      <w:pPr>
        <w:ind w:left="5040" w:hanging="360"/>
      </w:pPr>
      <w:rPr>
        <w:rFonts w:ascii="Symbol" w:hAnsi="Symbol" w:hint="default"/>
      </w:rPr>
    </w:lvl>
    <w:lvl w:ilvl="7" w:tplc="16B44E3A">
      <w:start w:val="1"/>
      <w:numFmt w:val="bullet"/>
      <w:lvlText w:val="o"/>
      <w:lvlJc w:val="left"/>
      <w:pPr>
        <w:ind w:left="5760" w:hanging="360"/>
      </w:pPr>
      <w:rPr>
        <w:rFonts w:ascii="Courier New" w:hAnsi="Courier New" w:hint="default"/>
      </w:rPr>
    </w:lvl>
    <w:lvl w:ilvl="8" w:tplc="816A4E64">
      <w:start w:val="1"/>
      <w:numFmt w:val="bullet"/>
      <w:lvlText w:val=""/>
      <w:lvlJc w:val="left"/>
      <w:pPr>
        <w:ind w:left="6480" w:hanging="360"/>
      </w:pPr>
      <w:rPr>
        <w:rFonts w:ascii="Wingdings" w:hAnsi="Wingdings" w:hint="default"/>
      </w:rPr>
    </w:lvl>
  </w:abstractNum>
  <w:abstractNum w:abstractNumId="9">
    <w:nsid w:val="419362FF"/>
    <w:multiLevelType w:val="hybridMultilevel"/>
    <w:tmpl w:val="4C2EE73C"/>
    <w:lvl w:ilvl="0" w:tplc="66924DEA">
      <w:start w:val="1"/>
      <w:numFmt w:val="decimal"/>
      <w:lvlText w:val="%1."/>
      <w:lvlJc w:val="left"/>
      <w:pPr>
        <w:ind w:left="720" w:hanging="360"/>
      </w:pPr>
    </w:lvl>
    <w:lvl w:ilvl="1" w:tplc="A3080CCA">
      <w:start w:val="1"/>
      <w:numFmt w:val="lowerLetter"/>
      <w:lvlText w:val="%2."/>
      <w:lvlJc w:val="left"/>
      <w:pPr>
        <w:ind w:left="1440" w:hanging="360"/>
      </w:pPr>
    </w:lvl>
    <w:lvl w:ilvl="2" w:tplc="E9BEAFAA">
      <w:start w:val="1"/>
      <w:numFmt w:val="lowerRoman"/>
      <w:lvlText w:val="%3."/>
      <w:lvlJc w:val="right"/>
      <w:pPr>
        <w:ind w:left="2160" w:hanging="180"/>
      </w:pPr>
    </w:lvl>
    <w:lvl w:ilvl="3" w:tplc="A4DC2F12">
      <w:start w:val="1"/>
      <w:numFmt w:val="decimal"/>
      <w:lvlText w:val="%4."/>
      <w:lvlJc w:val="left"/>
      <w:pPr>
        <w:ind w:left="2880" w:hanging="360"/>
      </w:pPr>
    </w:lvl>
    <w:lvl w:ilvl="4" w:tplc="10B41826">
      <w:start w:val="1"/>
      <w:numFmt w:val="lowerLetter"/>
      <w:lvlText w:val="%5."/>
      <w:lvlJc w:val="left"/>
      <w:pPr>
        <w:ind w:left="3600" w:hanging="360"/>
      </w:pPr>
    </w:lvl>
    <w:lvl w:ilvl="5" w:tplc="C82A69E0">
      <w:start w:val="1"/>
      <w:numFmt w:val="lowerRoman"/>
      <w:lvlText w:val="%6."/>
      <w:lvlJc w:val="right"/>
      <w:pPr>
        <w:ind w:left="4320" w:hanging="180"/>
      </w:pPr>
    </w:lvl>
    <w:lvl w:ilvl="6" w:tplc="1B18BE06">
      <w:start w:val="1"/>
      <w:numFmt w:val="decimal"/>
      <w:lvlText w:val="%7."/>
      <w:lvlJc w:val="left"/>
      <w:pPr>
        <w:ind w:left="5040" w:hanging="360"/>
      </w:pPr>
    </w:lvl>
    <w:lvl w:ilvl="7" w:tplc="78887BD4">
      <w:start w:val="1"/>
      <w:numFmt w:val="lowerLetter"/>
      <w:lvlText w:val="%8."/>
      <w:lvlJc w:val="left"/>
      <w:pPr>
        <w:ind w:left="5760" w:hanging="360"/>
      </w:pPr>
    </w:lvl>
    <w:lvl w:ilvl="8" w:tplc="EFBEEF4E">
      <w:start w:val="1"/>
      <w:numFmt w:val="lowerRoman"/>
      <w:lvlText w:val="%9."/>
      <w:lvlJc w:val="right"/>
      <w:pPr>
        <w:ind w:left="6480" w:hanging="180"/>
      </w:pPr>
    </w:lvl>
  </w:abstractNum>
  <w:abstractNum w:abstractNumId="10">
    <w:nsid w:val="4E9DC8EA"/>
    <w:multiLevelType w:val="multilevel"/>
    <w:tmpl w:val="D424E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nsid w:val="50DEC39C"/>
    <w:multiLevelType w:val="hybridMultilevel"/>
    <w:tmpl w:val="26F2642A"/>
    <w:lvl w:ilvl="0" w:tplc="13608FD4">
      <w:start w:val="1"/>
      <w:numFmt w:val="decimal"/>
      <w:pStyle w:val="Heading4"/>
      <w:lvlText w:val="%1."/>
      <w:lvlJc w:val="left"/>
      <w:pPr>
        <w:ind w:left="360" w:hanging="360"/>
      </w:pPr>
    </w:lvl>
    <w:lvl w:ilvl="1" w:tplc="2250D1C2">
      <w:start w:val="1"/>
      <w:numFmt w:val="lowerLetter"/>
      <w:lvlText w:val="%2."/>
      <w:lvlJc w:val="left"/>
      <w:pPr>
        <w:ind w:left="1080" w:hanging="360"/>
      </w:pPr>
    </w:lvl>
    <w:lvl w:ilvl="2" w:tplc="747C4BE2">
      <w:start w:val="1"/>
      <w:numFmt w:val="lowerRoman"/>
      <w:lvlText w:val="%3."/>
      <w:lvlJc w:val="right"/>
      <w:pPr>
        <w:ind w:left="1800" w:hanging="180"/>
      </w:pPr>
    </w:lvl>
    <w:lvl w:ilvl="3" w:tplc="87F07A6C">
      <w:start w:val="1"/>
      <w:numFmt w:val="decimal"/>
      <w:lvlText w:val="%4."/>
      <w:lvlJc w:val="left"/>
      <w:pPr>
        <w:ind w:left="2520" w:hanging="360"/>
      </w:pPr>
    </w:lvl>
    <w:lvl w:ilvl="4" w:tplc="19AAF2EC">
      <w:start w:val="1"/>
      <w:numFmt w:val="lowerLetter"/>
      <w:lvlText w:val="%5."/>
      <w:lvlJc w:val="left"/>
      <w:pPr>
        <w:ind w:left="3240" w:hanging="360"/>
      </w:pPr>
    </w:lvl>
    <w:lvl w:ilvl="5" w:tplc="F69ED55A">
      <w:start w:val="1"/>
      <w:numFmt w:val="lowerRoman"/>
      <w:lvlText w:val="%6."/>
      <w:lvlJc w:val="right"/>
      <w:pPr>
        <w:ind w:left="3960" w:hanging="180"/>
      </w:pPr>
    </w:lvl>
    <w:lvl w:ilvl="6" w:tplc="88BAB8D8">
      <w:start w:val="1"/>
      <w:numFmt w:val="decimal"/>
      <w:lvlText w:val="%7."/>
      <w:lvlJc w:val="left"/>
      <w:pPr>
        <w:ind w:left="4680" w:hanging="360"/>
      </w:pPr>
    </w:lvl>
    <w:lvl w:ilvl="7" w:tplc="BDDE948E">
      <w:start w:val="1"/>
      <w:numFmt w:val="lowerLetter"/>
      <w:lvlText w:val="%8."/>
      <w:lvlJc w:val="left"/>
      <w:pPr>
        <w:ind w:left="5400" w:hanging="360"/>
      </w:pPr>
    </w:lvl>
    <w:lvl w:ilvl="8" w:tplc="8446D510">
      <w:start w:val="1"/>
      <w:numFmt w:val="lowerRoman"/>
      <w:lvlText w:val="%9."/>
      <w:lvlJc w:val="right"/>
      <w:pPr>
        <w:ind w:left="6120" w:hanging="180"/>
      </w:pPr>
    </w:lvl>
  </w:abstractNum>
  <w:abstractNum w:abstractNumId="12">
    <w:nsid w:val="5364E8DB"/>
    <w:multiLevelType w:val="multilevel"/>
    <w:tmpl w:val="6082B7B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nsid w:val="5DCC8362"/>
    <w:multiLevelType w:val="hybridMultilevel"/>
    <w:tmpl w:val="483A4CB8"/>
    <w:lvl w:ilvl="0" w:tplc="9864A8E8">
      <w:start w:val="1"/>
      <w:numFmt w:val="decimal"/>
      <w:lvlText w:val="%1."/>
      <w:lvlJc w:val="left"/>
      <w:pPr>
        <w:ind w:left="720" w:hanging="360"/>
      </w:pPr>
    </w:lvl>
    <w:lvl w:ilvl="1" w:tplc="47AC02A0">
      <w:start w:val="1"/>
      <w:numFmt w:val="lowerLetter"/>
      <w:lvlText w:val="%2."/>
      <w:lvlJc w:val="left"/>
      <w:pPr>
        <w:ind w:left="1440" w:hanging="360"/>
      </w:pPr>
    </w:lvl>
    <w:lvl w:ilvl="2" w:tplc="14FA1B76">
      <w:start w:val="1"/>
      <w:numFmt w:val="lowerRoman"/>
      <w:lvlText w:val="%3."/>
      <w:lvlJc w:val="right"/>
      <w:pPr>
        <w:ind w:left="2160" w:hanging="180"/>
      </w:pPr>
    </w:lvl>
    <w:lvl w:ilvl="3" w:tplc="F7D2BCC4">
      <w:start w:val="1"/>
      <w:numFmt w:val="decimal"/>
      <w:lvlText w:val="%4."/>
      <w:lvlJc w:val="left"/>
      <w:pPr>
        <w:ind w:left="2880" w:hanging="360"/>
      </w:pPr>
    </w:lvl>
    <w:lvl w:ilvl="4" w:tplc="4D1E085C">
      <w:start w:val="1"/>
      <w:numFmt w:val="lowerLetter"/>
      <w:lvlText w:val="%5."/>
      <w:lvlJc w:val="left"/>
      <w:pPr>
        <w:ind w:left="3600" w:hanging="360"/>
      </w:pPr>
    </w:lvl>
    <w:lvl w:ilvl="5" w:tplc="1528DD42">
      <w:start w:val="1"/>
      <w:numFmt w:val="lowerRoman"/>
      <w:lvlText w:val="%6."/>
      <w:lvlJc w:val="right"/>
      <w:pPr>
        <w:ind w:left="4320" w:hanging="180"/>
      </w:pPr>
    </w:lvl>
    <w:lvl w:ilvl="6" w:tplc="CEAC5888">
      <w:start w:val="1"/>
      <w:numFmt w:val="decimal"/>
      <w:lvlText w:val="%7."/>
      <w:lvlJc w:val="left"/>
      <w:pPr>
        <w:ind w:left="5040" w:hanging="360"/>
      </w:pPr>
    </w:lvl>
    <w:lvl w:ilvl="7" w:tplc="B17204A8">
      <w:start w:val="1"/>
      <w:numFmt w:val="lowerLetter"/>
      <w:lvlText w:val="%8."/>
      <w:lvlJc w:val="left"/>
      <w:pPr>
        <w:ind w:left="5760" w:hanging="360"/>
      </w:pPr>
    </w:lvl>
    <w:lvl w:ilvl="8" w:tplc="16ECB468">
      <w:start w:val="1"/>
      <w:numFmt w:val="lowerRoman"/>
      <w:lvlText w:val="%9."/>
      <w:lvlJc w:val="right"/>
      <w:pPr>
        <w:ind w:left="6480" w:hanging="180"/>
      </w:pPr>
    </w:lvl>
  </w:abstractNum>
  <w:abstractNum w:abstractNumId="14">
    <w:nsid w:val="61416537"/>
    <w:multiLevelType w:val="hybridMultilevel"/>
    <w:tmpl w:val="914EF040"/>
    <w:lvl w:ilvl="0" w:tplc="4F98F84E">
      <w:start w:val="1"/>
      <w:numFmt w:val="decimal"/>
      <w:lvlText w:val="%1."/>
      <w:lvlJc w:val="left"/>
      <w:pPr>
        <w:ind w:left="720" w:hanging="360"/>
      </w:pPr>
    </w:lvl>
    <w:lvl w:ilvl="1" w:tplc="5032208A">
      <w:start w:val="1"/>
      <w:numFmt w:val="lowerLetter"/>
      <w:lvlText w:val="%2."/>
      <w:lvlJc w:val="left"/>
      <w:pPr>
        <w:ind w:left="1440" w:hanging="360"/>
      </w:pPr>
    </w:lvl>
    <w:lvl w:ilvl="2" w:tplc="A0B48864">
      <w:start w:val="1"/>
      <w:numFmt w:val="lowerRoman"/>
      <w:lvlText w:val="%3."/>
      <w:lvlJc w:val="right"/>
      <w:pPr>
        <w:ind w:left="2160" w:hanging="180"/>
      </w:pPr>
    </w:lvl>
    <w:lvl w:ilvl="3" w:tplc="E1D6916E">
      <w:start w:val="1"/>
      <w:numFmt w:val="decimal"/>
      <w:lvlText w:val="%4."/>
      <w:lvlJc w:val="left"/>
      <w:pPr>
        <w:ind w:left="2880" w:hanging="360"/>
      </w:pPr>
    </w:lvl>
    <w:lvl w:ilvl="4" w:tplc="96EA1746">
      <w:start w:val="1"/>
      <w:numFmt w:val="lowerLetter"/>
      <w:lvlText w:val="%5."/>
      <w:lvlJc w:val="left"/>
      <w:pPr>
        <w:ind w:left="3600" w:hanging="360"/>
      </w:pPr>
    </w:lvl>
    <w:lvl w:ilvl="5" w:tplc="180CCC2E">
      <w:start w:val="1"/>
      <w:numFmt w:val="lowerRoman"/>
      <w:lvlText w:val="%6."/>
      <w:lvlJc w:val="right"/>
      <w:pPr>
        <w:ind w:left="4320" w:hanging="180"/>
      </w:pPr>
    </w:lvl>
    <w:lvl w:ilvl="6" w:tplc="9304783E">
      <w:start w:val="1"/>
      <w:numFmt w:val="decimal"/>
      <w:lvlText w:val="%7."/>
      <w:lvlJc w:val="left"/>
      <w:pPr>
        <w:ind w:left="5040" w:hanging="360"/>
      </w:pPr>
    </w:lvl>
    <w:lvl w:ilvl="7" w:tplc="609EE5FE">
      <w:start w:val="1"/>
      <w:numFmt w:val="lowerLetter"/>
      <w:lvlText w:val="%8."/>
      <w:lvlJc w:val="left"/>
      <w:pPr>
        <w:ind w:left="5760" w:hanging="360"/>
      </w:pPr>
    </w:lvl>
    <w:lvl w:ilvl="8" w:tplc="ED846870">
      <w:start w:val="1"/>
      <w:numFmt w:val="lowerRoman"/>
      <w:lvlText w:val="%9."/>
      <w:lvlJc w:val="right"/>
      <w:pPr>
        <w:ind w:left="6480" w:hanging="180"/>
      </w:pPr>
    </w:lvl>
  </w:abstractNum>
  <w:abstractNum w:abstractNumId="15">
    <w:nsid w:val="6155040E"/>
    <w:multiLevelType w:val="hybridMultilevel"/>
    <w:tmpl w:val="E334CB0E"/>
    <w:lvl w:ilvl="0" w:tplc="7C4E33F0">
      <w:start w:val="1"/>
      <w:numFmt w:val="decimal"/>
      <w:lvlText w:val="%1."/>
      <w:lvlJc w:val="left"/>
      <w:pPr>
        <w:ind w:left="720" w:hanging="360"/>
      </w:pPr>
    </w:lvl>
    <w:lvl w:ilvl="1" w:tplc="C658A774">
      <w:start w:val="1"/>
      <w:numFmt w:val="lowerLetter"/>
      <w:lvlText w:val="%2."/>
      <w:lvlJc w:val="left"/>
      <w:pPr>
        <w:ind w:left="1440" w:hanging="360"/>
      </w:pPr>
    </w:lvl>
    <w:lvl w:ilvl="2" w:tplc="79DA333A">
      <w:start w:val="1"/>
      <w:numFmt w:val="lowerRoman"/>
      <w:lvlText w:val="%3."/>
      <w:lvlJc w:val="right"/>
      <w:pPr>
        <w:ind w:left="2160" w:hanging="180"/>
      </w:pPr>
    </w:lvl>
    <w:lvl w:ilvl="3" w:tplc="865638E0">
      <w:start w:val="1"/>
      <w:numFmt w:val="decimal"/>
      <w:lvlText w:val="%4."/>
      <w:lvlJc w:val="left"/>
      <w:pPr>
        <w:ind w:left="2880" w:hanging="360"/>
      </w:pPr>
    </w:lvl>
    <w:lvl w:ilvl="4" w:tplc="5D422ABC">
      <w:start w:val="1"/>
      <w:numFmt w:val="lowerLetter"/>
      <w:lvlText w:val="%5."/>
      <w:lvlJc w:val="left"/>
      <w:pPr>
        <w:ind w:left="3600" w:hanging="360"/>
      </w:pPr>
    </w:lvl>
    <w:lvl w:ilvl="5" w:tplc="E410BAD4">
      <w:start w:val="1"/>
      <w:numFmt w:val="lowerRoman"/>
      <w:lvlText w:val="%6."/>
      <w:lvlJc w:val="right"/>
      <w:pPr>
        <w:ind w:left="4320" w:hanging="180"/>
      </w:pPr>
    </w:lvl>
    <w:lvl w:ilvl="6" w:tplc="03648396">
      <w:start w:val="1"/>
      <w:numFmt w:val="decimal"/>
      <w:lvlText w:val="%7."/>
      <w:lvlJc w:val="left"/>
      <w:pPr>
        <w:ind w:left="5040" w:hanging="360"/>
      </w:pPr>
    </w:lvl>
    <w:lvl w:ilvl="7" w:tplc="915A9AD2">
      <w:start w:val="1"/>
      <w:numFmt w:val="lowerLetter"/>
      <w:lvlText w:val="%8."/>
      <w:lvlJc w:val="left"/>
      <w:pPr>
        <w:ind w:left="5760" w:hanging="360"/>
      </w:pPr>
    </w:lvl>
    <w:lvl w:ilvl="8" w:tplc="13B44660">
      <w:start w:val="1"/>
      <w:numFmt w:val="lowerRoman"/>
      <w:lvlText w:val="%9."/>
      <w:lvlJc w:val="right"/>
      <w:pPr>
        <w:ind w:left="6480" w:hanging="180"/>
      </w:pPr>
    </w:lvl>
  </w:abstractNum>
  <w:abstractNum w:abstractNumId="16">
    <w:nsid w:val="623486CA"/>
    <w:multiLevelType w:val="hybridMultilevel"/>
    <w:tmpl w:val="4DFE8FC0"/>
    <w:lvl w:ilvl="0" w:tplc="42202520">
      <w:start w:val="1"/>
      <w:numFmt w:val="decimal"/>
      <w:lvlText w:val="%1."/>
      <w:lvlJc w:val="left"/>
      <w:pPr>
        <w:ind w:left="720" w:hanging="360"/>
      </w:pPr>
    </w:lvl>
    <w:lvl w:ilvl="1" w:tplc="898C29C4">
      <w:start w:val="1"/>
      <w:numFmt w:val="lowerLetter"/>
      <w:lvlText w:val="%2."/>
      <w:lvlJc w:val="left"/>
      <w:pPr>
        <w:ind w:left="1440" w:hanging="360"/>
      </w:pPr>
    </w:lvl>
    <w:lvl w:ilvl="2" w:tplc="A5A89C10">
      <w:start w:val="1"/>
      <w:numFmt w:val="lowerRoman"/>
      <w:lvlText w:val="%3."/>
      <w:lvlJc w:val="right"/>
      <w:pPr>
        <w:ind w:left="2160" w:hanging="180"/>
      </w:pPr>
    </w:lvl>
    <w:lvl w:ilvl="3" w:tplc="908A769C">
      <w:start w:val="1"/>
      <w:numFmt w:val="decimal"/>
      <w:lvlText w:val="%4."/>
      <w:lvlJc w:val="left"/>
      <w:pPr>
        <w:ind w:left="2880" w:hanging="360"/>
      </w:pPr>
    </w:lvl>
    <w:lvl w:ilvl="4" w:tplc="9C726D96">
      <w:start w:val="1"/>
      <w:numFmt w:val="lowerLetter"/>
      <w:lvlText w:val="%5."/>
      <w:lvlJc w:val="left"/>
      <w:pPr>
        <w:ind w:left="3600" w:hanging="360"/>
      </w:pPr>
    </w:lvl>
    <w:lvl w:ilvl="5" w:tplc="B15A47A4">
      <w:start w:val="1"/>
      <w:numFmt w:val="lowerRoman"/>
      <w:lvlText w:val="%6."/>
      <w:lvlJc w:val="right"/>
      <w:pPr>
        <w:ind w:left="4320" w:hanging="180"/>
      </w:pPr>
    </w:lvl>
    <w:lvl w:ilvl="6" w:tplc="D2441854">
      <w:start w:val="1"/>
      <w:numFmt w:val="decimal"/>
      <w:lvlText w:val="%7."/>
      <w:lvlJc w:val="left"/>
      <w:pPr>
        <w:ind w:left="5040" w:hanging="360"/>
      </w:pPr>
    </w:lvl>
    <w:lvl w:ilvl="7" w:tplc="BF245EA2">
      <w:start w:val="1"/>
      <w:numFmt w:val="lowerLetter"/>
      <w:lvlText w:val="%8."/>
      <w:lvlJc w:val="left"/>
      <w:pPr>
        <w:ind w:left="5760" w:hanging="360"/>
      </w:pPr>
    </w:lvl>
    <w:lvl w:ilvl="8" w:tplc="03C852EA">
      <w:start w:val="1"/>
      <w:numFmt w:val="lowerRoman"/>
      <w:lvlText w:val="%9."/>
      <w:lvlJc w:val="right"/>
      <w:pPr>
        <w:ind w:left="6480" w:hanging="180"/>
      </w:pPr>
    </w:lvl>
  </w:abstractNum>
  <w:abstractNum w:abstractNumId="17">
    <w:nsid w:val="7307BAA9"/>
    <w:multiLevelType w:val="multilevel"/>
    <w:tmpl w:val="3FCE25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nsid w:val="78FFC056"/>
    <w:multiLevelType w:val="hybridMultilevel"/>
    <w:tmpl w:val="42FABD30"/>
    <w:lvl w:ilvl="0" w:tplc="71DA41B0">
      <w:start w:val="1"/>
      <w:numFmt w:val="decimal"/>
      <w:lvlText w:val="%1."/>
      <w:lvlJc w:val="left"/>
      <w:pPr>
        <w:ind w:left="720" w:hanging="360"/>
      </w:pPr>
    </w:lvl>
    <w:lvl w:ilvl="1" w:tplc="8884AC52">
      <w:start w:val="1"/>
      <w:numFmt w:val="lowerLetter"/>
      <w:lvlText w:val="%2."/>
      <w:lvlJc w:val="left"/>
      <w:pPr>
        <w:ind w:left="1440" w:hanging="360"/>
      </w:pPr>
    </w:lvl>
    <w:lvl w:ilvl="2" w:tplc="4BDC9076">
      <w:start w:val="1"/>
      <w:numFmt w:val="lowerRoman"/>
      <w:lvlText w:val="%3."/>
      <w:lvlJc w:val="right"/>
      <w:pPr>
        <w:ind w:left="2160" w:hanging="180"/>
      </w:pPr>
    </w:lvl>
    <w:lvl w:ilvl="3" w:tplc="A0903D16">
      <w:start w:val="1"/>
      <w:numFmt w:val="decimal"/>
      <w:lvlText w:val="%4."/>
      <w:lvlJc w:val="left"/>
      <w:pPr>
        <w:ind w:left="2880" w:hanging="360"/>
      </w:pPr>
    </w:lvl>
    <w:lvl w:ilvl="4" w:tplc="F58C8E70">
      <w:start w:val="1"/>
      <w:numFmt w:val="lowerLetter"/>
      <w:lvlText w:val="%5."/>
      <w:lvlJc w:val="left"/>
      <w:pPr>
        <w:ind w:left="3600" w:hanging="360"/>
      </w:pPr>
    </w:lvl>
    <w:lvl w:ilvl="5" w:tplc="EEB41754">
      <w:start w:val="1"/>
      <w:numFmt w:val="lowerRoman"/>
      <w:lvlText w:val="%6."/>
      <w:lvlJc w:val="right"/>
      <w:pPr>
        <w:ind w:left="4320" w:hanging="180"/>
      </w:pPr>
    </w:lvl>
    <w:lvl w:ilvl="6" w:tplc="537E7A2E">
      <w:start w:val="1"/>
      <w:numFmt w:val="decimal"/>
      <w:lvlText w:val="%7."/>
      <w:lvlJc w:val="left"/>
      <w:pPr>
        <w:ind w:left="5040" w:hanging="360"/>
      </w:pPr>
    </w:lvl>
    <w:lvl w:ilvl="7" w:tplc="AD2C1AE4">
      <w:start w:val="1"/>
      <w:numFmt w:val="lowerLetter"/>
      <w:lvlText w:val="%8."/>
      <w:lvlJc w:val="left"/>
      <w:pPr>
        <w:ind w:left="5760" w:hanging="360"/>
      </w:pPr>
    </w:lvl>
    <w:lvl w:ilvl="8" w:tplc="0D1A2150">
      <w:start w:val="1"/>
      <w:numFmt w:val="lowerRoman"/>
      <w:lvlText w:val="%9."/>
      <w:lvlJc w:val="right"/>
      <w:pPr>
        <w:ind w:left="6480" w:hanging="180"/>
      </w:pPr>
    </w:lvl>
  </w:abstractNum>
  <w:abstractNum w:abstractNumId="19">
    <w:nsid w:val="795CC504"/>
    <w:multiLevelType w:val="hybridMultilevel"/>
    <w:tmpl w:val="CB10D15A"/>
    <w:lvl w:ilvl="0" w:tplc="1EC01518">
      <w:start w:val="1"/>
      <w:numFmt w:val="decimal"/>
      <w:lvlText w:val="%1."/>
      <w:lvlJc w:val="left"/>
      <w:pPr>
        <w:ind w:left="720" w:hanging="360"/>
      </w:pPr>
    </w:lvl>
    <w:lvl w:ilvl="1" w:tplc="A28A2B10">
      <w:start w:val="1"/>
      <w:numFmt w:val="lowerLetter"/>
      <w:lvlText w:val="%2."/>
      <w:lvlJc w:val="left"/>
      <w:pPr>
        <w:ind w:left="1440" w:hanging="360"/>
      </w:pPr>
    </w:lvl>
    <w:lvl w:ilvl="2" w:tplc="57EC4958">
      <w:start w:val="1"/>
      <w:numFmt w:val="lowerRoman"/>
      <w:lvlText w:val="%3."/>
      <w:lvlJc w:val="right"/>
      <w:pPr>
        <w:ind w:left="2160" w:hanging="180"/>
      </w:pPr>
    </w:lvl>
    <w:lvl w:ilvl="3" w:tplc="130882C6">
      <w:start w:val="1"/>
      <w:numFmt w:val="decimal"/>
      <w:lvlText w:val="%4."/>
      <w:lvlJc w:val="left"/>
      <w:pPr>
        <w:ind w:left="2880" w:hanging="360"/>
      </w:pPr>
    </w:lvl>
    <w:lvl w:ilvl="4" w:tplc="5F86FA0A">
      <w:start w:val="1"/>
      <w:numFmt w:val="lowerLetter"/>
      <w:lvlText w:val="%5."/>
      <w:lvlJc w:val="left"/>
      <w:pPr>
        <w:ind w:left="3600" w:hanging="360"/>
      </w:pPr>
    </w:lvl>
    <w:lvl w:ilvl="5" w:tplc="F0BAA49A">
      <w:start w:val="1"/>
      <w:numFmt w:val="lowerRoman"/>
      <w:lvlText w:val="%6."/>
      <w:lvlJc w:val="right"/>
      <w:pPr>
        <w:ind w:left="4320" w:hanging="180"/>
      </w:pPr>
    </w:lvl>
    <w:lvl w:ilvl="6" w:tplc="3A34371E">
      <w:start w:val="1"/>
      <w:numFmt w:val="decimal"/>
      <w:lvlText w:val="%7."/>
      <w:lvlJc w:val="left"/>
      <w:pPr>
        <w:ind w:left="5040" w:hanging="360"/>
      </w:pPr>
    </w:lvl>
    <w:lvl w:ilvl="7" w:tplc="F998EB84">
      <w:start w:val="1"/>
      <w:numFmt w:val="lowerLetter"/>
      <w:lvlText w:val="%8."/>
      <w:lvlJc w:val="left"/>
      <w:pPr>
        <w:ind w:left="5760" w:hanging="360"/>
      </w:pPr>
    </w:lvl>
    <w:lvl w:ilvl="8" w:tplc="E41CB5D0">
      <w:start w:val="1"/>
      <w:numFmt w:val="lowerRoman"/>
      <w:lvlText w:val="%9."/>
      <w:lvlJc w:val="right"/>
      <w:pPr>
        <w:ind w:left="6480" w:hanging="180"/>
      </w:pPr>
    </w:lvl>
  </w:abstractNum>
  <w:abstractNum w:abstractNumId="20">
    <w:nsid w:val="7F17B36E"/>
    <w:multiLevelType w:val="multilevel"/>
    <w:tmpl w:val="D1346C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9"/>
  </w:num>
  <w:num w:numId="2">
    <w:abstractNumId w:val="2"/>
  </w:num>
  <w:num w:numId="3">
    <w:abstractNumId w:val="16"/>
  </w:num>
  <w:num w:numId="4">
    <w:abstractNumId w:val="13"/>
  </w:num>
  <w:num w:numId="5">
    <w:abstractNumId w:val="1"/>
  </w:num>
  <w:num w:numId="6">
    <w:abstractNumId w:val="5"/>
  </w:num>
  <w:num w:numId="7">
    <w:abstractNumId w:val="6"/>
  </w:num>
  <w:num w:numId="8">
    <w:abstractNumId w:val="4"/>
  </w:num>
  <w:num w:numId="9">
    <w:abstractNumId w:val="0"/>
  </w:num>
  <w:num w:numId="10">
    <w:abstractNumId w:val="15"/>
  </w:num>
  <w:num w:numId="11">
    <w:abstractNumId w:val="18"/>
  </w:num>
  <w:num w:numId="12">
    <w:abstractNumId w:val="3"/>
  </w:num>
  <w:num w:numId="13">
    <w:abstractNumId w:val="20"/>
  </w:num>
  <w:num w:numId="14">
    <w:abstractNumId w:val="17"/>
  </w:num>
  <w:num w:numId="15">
    <w:abstractNumId w:val="12"/>
  </w:num>
  <w:num w:numId="16">
    <w:abstractNumId w:val="7"/>
  </w:num>
  <w:num w:numId="17">
    <w:abstractNumId w:val="19"/>
  </w:num>
  <w:num w:numId="18">
    <w:abstractNumId w:val="11"/>
  </w:num>
  <w:num w:numId="19">
    <w:abstractNumId w:val="14"/>
  </w:num>
  <w:num w:numId="20">
    <w:abstractNumId w:val="10"/>
  </w:num>
  <w:num w:numId="2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16B"/>
    <w:rsid w:val="00424BC4"/>
    <w:rsid w:val="005D3C9A"/>
    <w:rsid w:val="008807D7"/>
    <w:rsid w:val="0096162B"/>
    <w:rsid w:val="00B8103F"/>
    <w:rsid w:val="00BE204E"/>
    <w:rsid w:val="00E7229E"/>
    <w:rsid w:val="00EB216B"/>
    <w:rsid w:val="01638B29"/>
    <w:rsid w:val="01B2EA98"/>
    <w:rsid w:val="02448D80"/>
    <w:rsid w:val="02DFC880"/>
    <w:rsid w:val="03044087"/>
    <w:rsid w:val="0327EA4F"/>
    <w:rsid w:val="03AECA15"/>
    <w:rsid w:val="03E6B892"/>
    <w:rsid w:val="04241BF3"/>
    <w:rsid w:val="047C906A"/>
    <w:rsid w:val="0602A7C9"/>
    <w:rsid w:val="06516FFC"/>
    <w:rsid w:val="06560488"/>
    <w:rsid w:val="067145E1"/>
    <w:rsid w:val="06A52B1F"/>
    <w:rsid w:val="06BB9BC1"/>
    <w:rsid w:val="06EC40C6"/>
    <w:rsid w:val="06FB5436"/>
    <w:rsid w:val="073BCC54"/>
    <w:rsid w:val="07E03AEC"/>
    <w:rsid w:val="07F074E5"/>
    <w:rsid w:val="0894F7C9"/>
    <w:rsid w:val="094E0374"/>
    <w:rsid w:val="09C6F9A2"/>
    <w:rsid w:val="0A0BA0F0"/>
    <w:rsid w:val="0A1B6F04"/>
    <w:rsid w:val="0A60B5E8"/>
    <w:rsid w:val="0A741C7D"/>
    <w:rsid w:val="0BACD9C5"/>
    <w:rsid w:val="0D68BBC3"/>
    <w:rsid w:val="0DF8E51E"/>
    <w:rsid w:val="0E285BE9"/>
    <w:rsid w:val="0E8C53F5"/>
    <w:rsid w:val="0F0690AF"/>
    <w:rsid w:val="0F285B60"/>
    <w:rsid w:val="0FD32198"/>
    <w:rsid w:val="109A02A2"/>
    <w:rsid w:val="109DBFF2"/>
    <w:rsid w:val="10B4EB81"/>
    <w:rsid w:val="11439C9D"/>
    <w:rsid w:val="1190BE70"/>
    <w:rsid w:val="11D66248"/>
    <w:rsid w:val="12138580"/>
    <w:rsid w:val="1384D17F"/>
    <w:rsid w:val="1561EBE8"/>
    <w:rsid w:val="16639FDE"/>
    <w:rsid w:val="16AFBA6F"/>
    <w:rsid w:val="16DBE6D4"/>
    <w:rsid w:val="17B13412"/>
    <w:rsid w:val="17DDCFA6"/>
    <w:rsid w:val="18779A2D"/>
    <w:rsid w:val="18D04FE9"/>
    <w:rsid w:val="18D6648D"/>
    <w:rsid w:val="1915897F"/>
    <w:rsid w:val="19286F0F"/>
    <w:rsid w:val="1977C70B"/>
    <w:rsid w:val="1A2C454F"/>
    <w:rsid w:val="1A3776F5"/>
    <w:rsid w:val="1A398C4A"/>
    <w:rsid w:val="1AA720AB"/>
    <w:rsid w:val="1BCA5209"/>
    <w:rsid w:val="1C87EE33"/>
    <w:rsid w:val="1D7B73F5"/>
    <w:rsid w:val="1DB4B8CC"/>
    <w:rsid w:val="1E40987B"/>
    <w:rsid w:val="1F008FB6"/>
    <w:rsid w:val="1F0CA92E"/>
    <w:rsid w:val="1F115064"/>
    <w:rsid w:val="1F4C3F24"/>
    <w:rsid w:val="1F9BAEBE"/>
    <w:rsid w:val="20410B15"/>
    <w:rsid w:val="20547997"/>
    <w:rsid w:val="209B8D76"/>
    <w:rsid w:val="21396999"/>
    <w:rsid w:val="21CC62B2"/>
    <w:rsid w:val="222D0BC8"/>
    <w:rsid w:val="22B129C5"/>
    <w:rsid w:val="2368529E"/>
    <w:rsid w:val="250DBCED"/>
    <w:rsid w:val="25C2121C"/>
    <w:rsid w:val="2608E848"/>
    <w:rsid w:val="2635AF48"/>
    <w:rsid w:val="274939DC"/>
    <w:rsid w:val="2751C7EA"/>
    <w:rsid w:val="2796CB6B"/>
    <w:rsid w:val="28132E54"/>
    <w:rsid w:val="290EE037"/>
    <w:rsid w:val="294465E6"/>
    <w:rsid w:val="295E40EC"/>
    <w:rsid w:val="298DC833"/>
    <w:rsid w:val="29FD33FE"/>
    <w:rsid w:val="2A55682A"/>
    <w:rsid w:val="2B93FF37"/>
    <w:rsid w:val="2BDC6CB8"/>
    <w:rsid w:val="2D18BA1B"/>
    <w:rsid w:val="2DCC68BB"/>
    <w:rsid w:val="2DE084FD"/>
    <w:rsid w:val="2EC562A2"/>
    <w:rsid w:val="2EDFDD24"/>
    <w:rsid w:val="2FBBA17E"/>
    <w:rsid w:val="300F512D"/>
    <w:rsid w:val="303AC3E4"/>
    <w:rsid w:val="30A3F417"/>
    <w:rsid w:val="30EDB834"/>
    <w:rsid w:val="31636590"/>
    <w:rsid w:val="3164CBAC"/>
    <w:rsid w:val="32AC5202"/>
    <w:rsid w:val="353DEEF6"/>
    <w:rsid w:val="354570F0"/>
    <w:rsid w:val="3565C2D4"/>
    <w:rsid w:val="358603BD"/>
    <w:rsid w:val="359913D4"/>
    <w:rsid w:val="36A67F24"/>
    <w:rsid w:val="36B551B0"/>
    <w:rsid w:val="36E30DF1"/>
    <w:rsid w:val="370076EF"/>
    <w:rsid w:val="37AF1B97"/>
    <w:rsid w:val="37BBCFC3"/>
    <w:rsid w:val="38036027"/>
    <w:rsid w:val="3979E135"/>
    <w:rsid w:val="3A182960"/>
    <w:rsid w:val="3A4D7065"/>
    <w:rsid w:val="3AE21653"/>
    <w:rsid w:val="3B04E280"/>
    <w:rsid w:val="3B1C3064"/>
    <w:rsid w:val="3C0EFC76"/>
    <w:rsid w:val="3C92BC15"/>
    <w:rsid w:val="3CCA2F45"/>
    <w:rsid w:val="3CCF2067"/>
    <w:rsid w:val="3D0EBD41"/>
    <w:rsid w:val="3D54D9DF"/>
    <w:rsid w:val="3D5B24C8"/>
    <w:rsid w:val="3D91BC49"/>
    <w:rsid w:val="3DA99CF0"/>
    <w:rsid w:val="3DCE5918"/>
    <w:rsid w:val="3E6886F7"/>
    <w:rsid w:val="3E87A9E0"/>
    <w:rsid w:val="3E9F5CFC"/>
    <w:rsid w:val="3EC5DDBF"/>
    <w:rsid w:val="3F3BFBFB"/>
    <w:rsid w:val="3F445D48"/>
    <w:rsid w:val="3F4DE601"/>
    <w:rsid w:val="3FCBDFD0"/>
    <w:rsid w:val="3FCF8B98"/>
    <w:rsid w:val="3FDDA0DB"/>
    <w:rsid w:val="3FEC0090"/>
    <w:rsid w:val="4016A37B"/>
    <w:rsid w:val="410797B1"/>
    <w:rsid w:val="414F9615"/>
    <w:rsid w:val="43A1B1CD"/>
    <w:rsid w:val="4438EC99"/>
    <w:rsid w:val="44C067B6"/>
    <w:rsid w:val="45044BBE"/>
    <w:rsid w:val="4655EE96"/>
    <w:rsid w:val="473B970A"/>
    <w:rsid w:val="47D82FC0"/>
    <w:rsid w:val="47DC13CD"/>
    <w:rsid w:val="4836688F"/>
    <w:rsid w:val="487D17B6"/>
    <w:rsid w:val="490363D9"/>
    <w:rsid w:val="49279BF8"/>
    <w:rsid w:val="4936862B"/>
    <w:rsid w:val="494DA6AB"/>
    <w:rsid w:val="495BE6B4"/>
    <w:rsid w:val="49778CAE"/>
    <w:rsid w:val="498A09F6"/>
    <w:rsid w:val="4A008196"/>
    <w:rsid w:val="4A15AC1F"/>
    <w:rsid w:val="4A3B102E"/>
    <w:rsid w:val="4AAC40F5"/>
    <w:rsid w:val="4BA7F9E8"/>
    <w:rsid w:val="4C6EFB68"/>
    <w:rsid w:val="4C72A58A"/>
    <w:rsid w:val="4D6029FE"/>
    <w:rsid w:val="4DB21348"/>
    <w:rsid w:val="4DC415AA"/>
    <w:rsid w:val="4E1B1F5C"/>
    <w:rsid w:val="4E1E83B2"/>
    <w:rsid w:val="4E39DAD2"/>
    <w:rsid w:val="4E8F95E2"/>
    <w:rsid w:val="4F0E611E"/>
    <w:rsid w:val="4F850DFD"/>
    <w:rsid w:val="4F910028"/>
    <w:rsid w:val="4FB3BA51"/>
    <w:rsid w:val="4FF3215F"/>
    <w:rsid w:val="5003D9E0"/>
    <w:rsid w:val="504FC1D0"/>
    <w:rsid w:val="506D3921"/>
    <w:rsid w:val="50CE6289"/>
    <w:rsid w:val="513095B5"/>
    <w:rsid w:val="51727F32"/>
    <w:rsid w:val="527AF3F3"/>
    <w:rsid w:val="527C9ED6"/>
    <w:rsid w:val="538C71EE"/>
    <w:rsid w:val="53EE88CF"/>
    <w:rsid w:val="53F94878"/>
    <w:rsid w:val="540C11CF"/>
    <w:rsid w:val="545E4EBB"/>
    <w:rsid w:val="548BA57F"/>
    <w:rsid w:val="56E1099C"/>
    <w:rsid w:val="56E80A04"/>
    <w:rsid w:val="576AD1F1"/>
    <w:rsid w:val="57ED2E67"/>
    <w:rsid w:val="590B75B6"/>
    <w:rsid w:val="5A231F5A"/>
    <w:rsid w:val="5B17A0EF"/>
    <w:rsid w:val="5BA5F6D5"/>
    <w:rsid w:val="5C179E48"/>
    <w:rsid w:val="5C35BD48"/>
    <w:rsid w:val="5C9AB949"/>
    <w:rsid w:val="5CA000E6"/>
    <w:rsid w:val="5E24FFEF"/>
    <w:rsid w:val="5E392FDF"/>
    <w:rsid w:val="5E827FA2"/>
    <w:rsid w:val="5E94C1A0"/>
    <w:rsid w:val="5EAF6E44"/>
    <w:rsid w:val="5F3EFCBC"/>
    <w:rsid w:val="601CAB5D"/>
    <w:rsid w:val="6036B4F2"/>
    <w:rsid w:val="6065D378"/>
    <w:rsid w:val="60BA07A8"/>
    <w:rsid w:val="6101A80A"/>
    <w:rsid w:val="61432992"/>
    <w:rsid w:val="615D7881"/>
    <w:rsid w:val="615FC160"/>
    <w:rsid w:val="61825625"/>
    <w:rsid w:val="61BC6164"/>
    <w:rsid w:val="62099431"/>
    <w:rsid w:val="623C74D1"/>
    <w:rsid w:val="6298E9FC"/>
    <w:rsid w:val="62B11DC8"/>
    <w:rsid w:val="638EE557"/>
    <w:rsid w:val="6476DB46"/>
    <w:rsid w:val="64F0BB66"/>
    <w:rsid w:val="653E3DB0"/>
    <w:rsid w:val="65896B6C"/>
    <w:rsid w:val="6700F29D"/>
    <w:rsid w:val="674EEA20"/>
    <w:rsid w:val="68102A30"/>
    <w:rsid w:val="6818BEFE"/>
    <w:rsid w:val="6842D2B0"/>
    <w:rsid w:val="6869F993"/>
    <w:rsid w:val="6882EEFE"/>
    <w:rsid w:val="690C8377"/>
    <w:rsid w:val="6970864D"/>
    <w:rsid w:val="6985CC25"/>
    <w:rsid w:val="698BD205"/>
    <w:rsid w:val="69995D10"/>
    <w:rsid w:val="69EE64D4"/>
    <w:rsid w:val="6A307F96"/>
    <w:rsid w:val="6AC73B67"/>
    <w:rsid w:val="6AF1610D"/>
    <w:rsid w:val="6B5A28A3"/>
    <w:rsid w:val="6B63D745"/>
    <w:rsid w:val="6B88D26C"/>
    <w:rsid w:val="6B9B4607"/>
    <w:rsid w:val="6BCEF44F"/>
    <w:rsid w:val="6C0D1631"/>
    <w:rsid w:val="6C2A2392"/>
    <w:rsid w:val="6C430032"/>
    <w:rsid w:val="6C8D75F7"/>
    <w:rsid w:val="6CA0CB91"/>
    <w:rsid w:val="6CCCEB84"/>
    <w:rsid w:val="6DC18E78"/>
    <w:rsid w:val="6DE3681D"/>
    <w:rsid w:val="6F194BC9"/>
    <w:rsid w:val="6F2406BA"/>
    <w:rsid w:val="6F240A9E"/>
    <w:rsid w:val="702983E9"/>
    <w:rsid w:val="70398866"/>
    <w:rsid w:val="70BB1C4E"/>
    <w:rsid w:val="70CDD765"/>
    <w:rsid w:val="710DBE86"/>
    <w:rsid w:val="7132C098"/>
    <w:rsid w:val="72BAB54B"/>
    <w:rsid w:val="7314B022"/>
    <w:rsid w:val="7327F148"/>
    <w:rsid w:val="7347BB84"/>
    <w:rsid w:val="738DD843"/>
    <w:rsid w:val="739B0F49"/>
    <w:rsid w:val="750EC99C"/>
    <w:rsid w:val="754EE4A8"/>
    <w:rsid w:val="75A7F315"/>
    <w:rsid w:val="75C39FA9"/>
    <w:rsid w:val="75FE894F"/>
    <w:rsid w:val="764BF0AF"/>
    <w:rsid w:val="7653083C"/>
    <w:rsid w:val="765E9B34"/>
    <w:rsid w:val="76673061"/>
    <w:rsid w:val="766832F7"/>
    <w:rsid w:val="76FEB4DF"/>
    <w:rsid w:val="775FF9C6"/>
    <w:rsid w:val="77AD8422"/>
    <w:rsid w:val="78CB84A8"/>
    <w:rsid w:val="7940C4B8"/>
    <w:rsid w:val="7975EE5C"/>
    <w:rsid w:val="7977D896"/>
    <w:rsid w:val="79AA0DA4"/>
    <w:rsid w:val="79D5E562"/>
    <w:rsid w:val="7A3575CE"/>
    <w:rsid w:val="7A7B34D7"/>
    <w:rsid w:val="7B993354"/>
    <w:rsid w:val="7D68A41B"/>
    <w:rsid w:val="7E2F7B68"/>
    <w:rsid w:val="7EDE9E98"/>
    <w:rsid w:val="7F4D24C4"/>
    <w:rsid w:val="7F75D6CF"/>
    <w:rsid w:val="7F968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1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64BF0AF"/>
    <w:pPr>
      <w:keepNext/>
      <w:keepLines/>
      <w:numPr>
        <w:numId w:val="18"/>
      </w:numPr>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64BF0AF"/>
    <w:rPr>
      <w:rFonts w:eastAsiaTheme="majorEastAsia" w:cstheme="majorBidi"/>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A741C7D"/>
    <w:pPr>
      <w:ind w:left="720"/>
      <w:contextualSpacing/>
    </w:pPr>
  </w:style>
  <w:style w:type="character" w:styleId="Hyperlink">
    <w:name w:val="Hyperlink"/>
    <w:basedOn w:val="DefaultParagraphFont"/>
    <w:uiPriority w:val="99"/>
    <w:unhideWhenUsed/>
    <w:rsid w:val="0A741C7D"/>
    <w:rPr>
      <w:color w:val="467886"/>
      <w:u w:val="single"/>
    </w:rPr>
  </w:style>
  <w:style w:type="paragraph" w:styleId="TOC1">
    <w:name w:val="toc 1"/>
    <w:basedOn w:val="Normal"/>
    <w:next w:val="Normal"/>
    <w:uiPriority w:val="39"/>
    <w:unhideWhenUsed/>
    <w:rsid w:val="5C35BD48"/>
    <w:pPr>
      <w:spacing w:after="100"/>
    </w:pPr>
  </w:style>
  <w:style w:type="paragraph" w:styleId="TOC2">
    <w:name w:val="toc 2"/>
    <w:basedOn w:val="Normal"/>
    <w:next w:val="Normal"/>
    <w:uiPriority w:val="39"/>
    <w:unhideWhenUsed/>
    <w:rsid w:val="5C35BD48"/>
    <w:pPr>
      <w:spacing w:after="100"/>
      <w:ind w:left="220"/>
    </w:pPr>
  </w:style>
  <w:style w:type="paragraph" w:styleId="TOC3">
    <w:name w:val="toc 3"/>
    <w:basedOn w:val="Normal"/>
    <w:next w:val="Normal"/>
    <w:uiPriority w:val="39"/>
    <w:unhideWhenUsed/>
    <w:rsid w:val="5C35BD48"/>
    <w:pPr>
      <w:spacing w:after="100"/>
      <w:ind w:left="440"/>
    </w:pPr>
  </w:style>
  <w:style w:type="paragraph" w:styleId="TOC4">
    <w:name w:val="toc 4"/>
    <w:basedOn w:val="Normal"/>
    <w:next w:val="Normal"/>
    <w:uiPriority w:val="39"/>
    <w:unhideWhenUsed/>
    <w:rsid w:val="5C35BD48"/>
    <w:pPr>
      <w:spacing w:after="100"/>
      <w:ind w:left="660"/>
    </w:pPr>
  </w:style>
  <w:style w:type="paragraph" w:styleId="Header">
    <w:name w:val="header"/>
    <w:basedOn w:val="Normal"/>
    <w:uiPriority w:val="99"/>
    <w:unhideWhenUsed/>
    <w:rsid w:val="5C35BD48"/>
    <w:pPr>
      <w:tabs>
        <w:tab w:val="center" w:pos="4680"/>
        <w:tab w:val="right" w:pos="9360"/>
      </w:tabs>
      <w:spacing w:after="0" w:line="240" w:lineRule="auto"/>
    </w:pPr>
  </w:style>
  <w:style w:type="paragraph" w:styleId="Footer">
    <w:name w:val="footer"/>
    <w:basedOn w:val="Normal"/>
    <w:uiPriority w:val="99"/>
    <w:unhideWhenUsed/>
    <w:rsid w:val="5C35BD48"/>
    <w:pPr>
      <w:tabs>
        <w:tab w:val="center" w:pos="4680"/>
        <w:tab w:val="right" w:pos="9360"/>
      </w:tabs>
      <w:spacing w:after="0" w:line="240" w:lineRule="auto"/>
    </w:pPr>
  </w:style>
  <w:style w:type="paragraph" w:styleId="NoSpacing">
    <w:name w:val="No Spacing"/>
    <w:uiPriority w:val="1"/>
    <w:qFormat/>
    <w:rsid w:val="764BF0AF"/>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B21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1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64BF0AF"/>
    <w:pPr>
      <w:keepNext/>
      <w:keepLines/>
      <w:numPr>
        <w:numId w:val="18"/>
      </w:numPr>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64BF0AF"/>
    <w:rPr>
      <w:rFonts w:eastAsiaTheme="majorEastAsia" w:cstheme="majorBidi"/>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A741C7D"/>
    <w:pPr>
      <w:ind w:left="720"/>
      <w:contextualSpacing/>
    </w:pPr>
  </w:style>
  <w:style w:type="character" w:styleId="Hyperlink">
    <w:name w:val="Hyperlink"/>
    <w:basedOn w:val="DefaultParagraphFont"/>
    <w:uiPriority w:val="99"/>
    <w:unhideWhenUsed/>
    <w:rsid w:val="0A741C7D"/>
    <w:rPr>
      <w:color w:val="467886"/>
      <w:u w:val="single"/>
    </w:rPr>
  </w:style>
  <w:style w:type="paragraph" w:styleId="TOC1">
    <w:name w:val="toc 1"/>
    <w:basedOn w:val="Normal"/>
    <w:next w:val="Normal"/>
    <w:uiPriority w:val="39"/>
    <w:unhideWhenUsed/>
    <w:rsid w:val="5C35BD48"/>
    <w:pPr>
      <w:spacing w:after="100"/>
    </w:pPr>
  </w:style>
  <w:style w:type="paragraph" w:styleId="TOC2">
    <w:name w:val="toc 2"/>
    <w:basedOn w:val="Normal"/>
    <w:next w:val="Normal"/>
    <w:uiPriority w:val="39"/>
    <w:unhideWhenUsed/>
    <w:rsid w:val="5C35BD48"/>
    <w:pPr>
      <w:spacing w:after="100"/>
      <w:ind w:left="220"/>
    </w:pPr>
  </w:style>
  <w:style w:type="paragraph" w:styleId="TOC3">
    <w:name w:val="toc 3"/>
    <w:basedOn w:val="Normal"/>
    <w:next w:val="Normal"/>
    <w:uiPriority w:val="39"/>
    <w:unhideWhenUsed/>
    <w:rsid w:val="5C35BD48"/>
    <w:pPr>
      <w:spacing w:after="100"/>
      <w:ind w:left="440"/>
    </w:pPr>
  </w:style>
  <w:style w:type="paragraph" w:styleId="TOC4">
    <w:name w:val="toc 4"/>
    <w:basedOn w:val="Normal"/>
    <w:next w:val="Normal"/>
    <w:uiPriority w:val="39"/>
    <w:unhideWhenUsed/>
    <w:rsid w:val="5C35BD48"/>
    <w:pPr>
      <w:spacing w:after="100"/>
      <w:ind w:left="660"/>
    </w:pPr>
  </w:style>
  <w:style w:type="paragraph" w:styleId="Header">
    <w:name w:val="header"/>
    <w:basedOn w:val="Normal"/>
    <w:uiPriority w:val="99"/>
    <w:unhideWhenUsed/>
    <w:rsid w:val="5C35BD48"/>
    <w:pPr>
      <w:tabs>
        <w:tab w:val="center" w:pos="4680"/>
        <w:tab w:val="right" w:pos="9360"/>
      </w:tabs>
      <w:spacing w:after="0" w:line="240" w:lineRule="auto"/>
    </w:pPr>
  </w:style>
  <w:style w:type="paragraph" w:styleId="Footer">
    <w:name w:val="footer"/>
    <w:basedOn w:val="Normal"/>
    <w:uiPriority w:val="99"/>
    <w:unhideWhenUsed/>
    <w:rsid w:val="5C35BD48"/>
    <w:pPr>
      <w:tabs>
        <w:tab w:val="center" w:pos="4680"/>
        <w:tab w:val="right" w:pos="9360"/>
      </w:tabs>
      <w:spacing w:after="0" w:line="240" w:lineRule="auto"/>
    </w:pPr>
  </w:style>
  <w:style w:type="paragraph" w:styleId="NoSpacing">
    <w:name w:val="No Spacing"/>
    <w:uiPriority w:val="1"/>
    <w:qFormat/>
    <w:rsid w:val="764BF0AF"/>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B21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1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mplability-my.sharepoint.com/:w:/g/personal/ashima_uncompromised_in/EZr-HPv2Z6lKqFflfCk3PdwBtlhMyXbCg3SKc2zRtzfO2w?e=P0thKm&amp;nav=eyJoIjoiMTY4ODIzNzYxMyJ9" TargetMode="External"/><Relationship Id="rId13" Type="http://schemas.openxmlformats.org/officeDocument/2006/relationships/hyperlink" Target="https://simplability-my.sharepoint.com/:w:/g/personal/ashima_uncompromised_in/EZr-HPv2Z6lKqFflfCk3PdwBtlhMyXbCg3SKc2zRtzfO2w?e=md46FT&amp;nav=eyJoIjoiMjk4MzkyMzc0In0%3D" TargetMode="External"/><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implability-my.sharepoint.com/:w:/g/personal/ashima_uncompromised_in/EZr-HPv2Z6lKqFflfCk3PdwBtlhMyXbCg3SKc2zRtzfO2w?e=wAsJ1L&amp;nav=eyJoIjoiMzU3NjgxMzY0In0%3D" TargetMode="External"/><Relationship Id="rId17" Type="http://schemas.openxmlformats.org/officeDocument/2006/relationships/hyperlink" Target="https://simplability-my.sharepoint.com/:w:/g/personal/ashima_uncompromised_in/EZr-HPv2Z6lKqFflfCk3PdwBtlhMyXbCg3SKc2zRtzfO2w?e=rCtSeS&amp;nav=eyJoIjoiNjgzNjY4NTIzIn0" TargetMode="External"/><Relationship Id="rId2" Type="http://schemas.openxmlformats.org/officeDocument/2006/relationships/styles" Target="styles.xml"/><Relationship Id="rId16" Type="http://schemas.openxmlformats.org/officeDocument/2006/relationships/hyperlink" Target="mailto:youth@myclimateaction.i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implability-my.sharepoint.com/:w:/g/personal/ashima_uncompromised_in/EZr-HPv2Z6lKqFflfCk3PdwBtlhMyXbCg3SKc2zRtzfO2w?e=wicYfY&amp;nav=eyJoIjoiMTI5MTU5NDk1OCJ9" TargetMode="External"/><Relationship Id="rId5" Type="http://schemas.openxmlformats.org/officeDocument/2006/relationships/webSettings" Target="webSettings.xml"/><Relationship Id="rId15" Type="http://schemas.openxmlformats.org/officeDocument/2006/relationships/hyperlink" Target="mailto:youth@myclimateaction.in" TargetMode="External"/><Relationship Id="rId10" Type="http://schemas.openxmlformats.org/officeDocument/2006/relationships/hyperlink" Target="https://simplability-my.sharepoint.com/:w:/g/personal/ashima_uncompromised_in/EZr-HPv2Z6lKqFflfCk3PdwBtlhMyXbCg3SKc2zRtzfO2w?e=nU6Gah&amp;nav=eyJoIjoiNTgyNTUzNzUwIn0%3D"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implability-my.sharepoint.com/:w:/g/personal/ashima_uncompromised_in/EZr-HPv2Z6lKqFflfCk3PdwBtlhMyXbCg3SKc2zRtzfO2w?e=I0eZ53&amp;nav=eyJoIjoiNjgzNjY4NTIzIn0%3D" TargetMode="External"/><Relationship Id="rId14"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esktop\CAC25-Team%20project%20journal%20-%20Englis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CAC25-Team project journal - English.dotx</Template>
  <TotalTime>141</TotalTime>
  <Pages>54</Pages>
  <Words>5365</Words>
  <Characters>30586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Taha</dc:creator>
  <cp:lastModifiedBy>Taha</cp:lastModifiedBy>
  <cp:revision>1</cp:revision>
  <dcterms:created xsi:type="dcterms:W3CDTF">2025-09-05T08:49:00Z</dcterms:created>
  <dcterms:modified xsi:type="dcterms:W3CDTF">2025-09-05T11:10:00Z</dcterms:modified>
</cp:coreProperties>
</file>